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83C0" w14:textId="77777777" w:rsidR="008A55D5" w:rsidRPr="00F429D3" w:rsidRDefault="008A55D5" w:rsidP="008A55D5">
      <w:pPr>
        <w:jc w:val="center"/>
      </w:pPr>
      <w:bookmarkStart w:id="0" w:name="_Hlk59468555"/>
      <w:bookmarkStart w:id="1" w:name="_Toc60146914"/>
      <w:bookmarkStart w:id="2" w:name="_Toc61633328"/>
      <w:bookmarkStart w:id="3" w:name="_Toc62577019"/>
      <w:r w:rsidRPr="00F429D3">
        <w:t>Министерство науки и высшего образования Российской Федерации</w:t>
      </w:r>
    </w:p>
    <w:p w14:paraId="1AB30789" w14:textId="77777777" w:rsidR="008A55D5" w:rsidRPr="00F429D3" w:rsidRDefault="008A55D5" w:rsidP="008A55D5">
      <w:pPr>
        <w:jc w:val="center"/>
      </w:pPr>
    </w:p>
    <w:p w14:paraId="6134E1BE" w14:textId="77777777" w:rsidR="008A55D5" w:rsidRPr="00F429D3" w:rsidRDefault="008A55D5" w:rsidP="008A55D5">
      <w:pPr>
        <w:jc w:val="center"/>
      </w:pPr>
      <w:r w:rsidRPr="00F429D3">
        <w:t xml:space="preserve">ФЕДЕРАЛЬНОЕ ГОСУДАРСТВЕННОЕ АВТОНОМНОЕ </w:t>
      </w:r>
    </w:p>
    <w:p w14:paraId="44C52119" w14:textId="77777777" w:rsidR="008A55D5" w:rsidRPr="00F429D3" w:rsidRDefault="008A55D5" w:rsidP="008A55D5">
      <w:pPr>
        <w:jc w:val="center"/>
      </w:pPr>
      <w:r w:rsidRPr="00F429D3">
        <w:t xml:space="preserve">ОБРАЗОВАТЕЛЬНОЕ УЧРЕЖДЕНИЕ ВЫСШЕГО ОБРАЗОВАНИЯ </w:t>
      </w:r>
    </w:p>
    <w:p w14:paraId="59938536" w14:textId="77777777" w:rsidR="008A55D5" w:rsidRPr="00F429D3" w:rsidRDefault="008A55D5" w:rsidP="008A55D5">
      <w:pPr>
        <w:jc w:val="center"/>
      </w:pPr>
      <w:r w:rsidRPr="00F429D3">
        <w:t xml:space="preserve">«САМАРСКИЙ НАЦИОНАЛЬНЫЙ ИССЛЕДОВАТЕЛЬСКИЙ УНИВЕРСИТЕТ </w:t>
      </w:r>
      <w:r w:rsidRPr="00F429D3">
        <w:br/>
        <w:t>ИМЕНИ АКАДЕМИКА С.П. КОРОЛЕВА»</w:t>
      </w:r>
      <w:r w:rsidRPr="00F429D3">
        <w:br/>
        <w:t>(САМАРСКИЙ УНИВЕРСИТЕТ)</w:t>
      </w:r>
    </w:p>
    <w:p w14:paraId="0B6A4D40" w14:textId="77777777" w:rsidR="008A55D5" w:rsidRPr="00F429D3" w:rsidRDefault="008A55D5" w:rsidP="008A55D5"/>
    <w:p w14:paraId="0822418E" w14:textId="77777777" w:rsidR="008A55D5" w:rsidRPr="00F429D3" w:rsidRDefault="008A55D5" w:rsidP="008A55D5"/>
    <w:p w14:paraId="2539ABFF" w14:textId="77777777" w:rsidR="008A55D5" w:rsidRDefault="008A55D5" w:rsidP="008A55D5"/>
    <w:p w14:paraId="30880D16" w14:textId="77777777" w:rsidR="008A55D5" w:rsidRDefault="008A55D5" w:rsidP="008A55D5"/>
    <w:p w14:paraId="6E6AC85A" w14:textId="77777777" w:rsidR="008A55D5" w:rsidRDefault="008A55D5" w:rsidP="008A55D5">
      <w:pPr>
        <w:jc w:val="center"/>
      </w:pPr>
      <w:r>
        <w:t>Институт информатики и кибернетики</w:t>
      </w:r>
    </w:p>
    <w:p w14:paraId="1DA7AC11" w14:textId="77777777" w:rsidR="008A55D5" w:rsidRDefault="008A55D5" w:rsidP="008A55D5"/>
    <w:p w14:paraId="4480C0AC" w14:textId="77777777" w:rsidR="008A55D5" w:rsidRDefault="008A55D5" w:rsidP="008A55D5">
      <w:pPr>
        <w:jc w:val="center"/>
      </w:pPr>
      <w:r>
        <w:t>Кафедра технической кибернетики</w:t>
      </w:r>
    </w:p>
    <w:p w14:paraId="1A6C5EAD" w14:textId="77777777" w:rsidR="008A55D5" w:rsidRPr="00F429D3" w:rsidRDefault="008A55D5" w:rsidP="008A55D5"/>
    <w:p w14:paraId="4A78E4AB" w14:textId="77777777" w:rsidR="008A55D5" w:rsidRPr="00F429D3" w:rsidRDefault="008A55D5" w:rsidP="008A55D5"/>
    <w:p w14:paraId="1AE95B73" w14:textId="178D2EC0" w:rsidR="008A55D5" w:rsidRDefault="008A55D5" w:rsidP="008A55D5"/>
    <w:p w14:paraId="1E4726FC" w14:textId="2AAF63F8" w:rsidR="0044029E" w:rsidRDefault="0044029E" w:rsidP="008A55D5"/>
    <w:p w14:paraId="259AF371" w14:textId="77777777" w:rsidR="0044029E" w:rsidRPr="00F429D3" w:rsidRDefault="0044029E" w:rsidP="008A55D5"/>
    <w:p w14:paraId="056610C4" w14:textId="77777777" w:rsidR="008A55D5" w:rsidRPr="00F429D3" w:rsidRDefault="008A55D5" w:rsidP="008A55D5"/>
    <w:p w14:paraId="379DD558" w14:textId="24DB991A" w:rsidR="008A55D5" w:rsidRPr="00F429D3" w:rsidRDefault="0044029E" w:rsidP="008A55D5">
      <w:pPr>
        <w:jc w:val="center"/>
      </w:pPr>
      <w:r>
        <w:t>Отчет по предмету</w:t>
      </w:r>
    </w:p>
    <w:p w14:paraId="6F58A112" w14:textId="257D9AB5" w:rsidR="008A55D5" w:rsidRPr="00F429D3" w:rsidRDefault="008A55D5" w:rsidP="008A55D5">
      <w:pPr>
        <w:jc w:val="center"/>
      </w:pPr>
      <w:r w:rsidRPr="00F429D3">
        <w:t>«</w:t>
      </w:r>
      <w:r w:rsidR="0044029E">
        <w:t xml:space="preserve">Технологии программирования на </w:t>
      </w:r>
      <w:r w:rsidR="0044029E">
        <w:rPr>
          <w:lang w:val="en-US"/>
        </w:rPr>
        <w:t>Python</w:t>
      </w:r>
      <w:r w:rsidRPr="00F429D3">
        <w:t>»</w:t>
      </w:r>
    </w:p>
    <w:p w14:paraId="362812D2" w14:textId="77777777" w:rsidR="008A55D5" w:rsidRPr="00F429D3" w:rsidRDefault="008A55D5" w:rsidP="008A55D5">
      <w:pPr>
        <w:jc w:val="center"/>
      </w:pPr>
    </w:p>
    <w:p w14:paraId="3A66CFB1" w14:textId="77777777" w:rsidR="008A55D5" w:rsidRPr="00F429D3" w:rsidRDefault="008A55D5" w:rsidP="008A55D5">
      <w:pPr>
        <w:jc w:val="center"/>
      </w:pPr>
    </w:p>
    <w:p w14:paraId="153A8522" w14:textId="77777777" w:rsidR="008A55D5" w:rsidRDefault="008A55D5" w:rsidP="008A55D5">
      <w:pPr>
        <w:jc w:val="center"/>
      </w:pPr>
    </w:p>
    <w:p w14:paraId="011215F0" w14:textId="77777777" w:rsidR="008A55D5" w:rsidRDefault="008A55D5" w:rsidP="008A55D5">
      <w:pPr>
        <w:jc w:val="center"/>
      </w:pPr>
    </w:p>
    <w:p w14:paraId="2DE04E96" w14:textId="77777777" w:rsidR="008A55D5" w:rsidRDefault="008A55D5" w:rsidP="008A55D5">
      <w:pPr>
        <w:jc w:val="center"/>
      </w:pPr>
    </w:p>
    <w:p w14:paraId="1133A564" w14:textId="77777777" w:rsidR="008A55D5" w:rsidRDefault="008A55D5" w:rsidP="008A55D5">
      <w:pPr>
        <w:jc w:val="center"/>
      </w:pPr>
    </w:p>
    <w:p w14:paraId="055CA497" w14:textId="77777777" w:rsidR="008A55D5" w:rsidRDefault="008A55D5" w:rsidP="008A55D5">
      <w:pPr>
        <w:jc w:val="center"/>
      </w:pPr>
    </w:p>
    <w:p w14:paraId="4E22F9FA" w14:textId="77777777" w:rsidR="008A55D5" w:rsidRDefault="008A55D5" w:rsidP="008A55D5">
      <w:pPr>
        <w:jc w:val="center"/>
      </w:pPr>
    </w:p>
    <w:p w14:paraId="2EDCC819" w14:textId="447A016E" w:rsidR="008A55D5" w:rsidRDefault="008A55D5" w:rsidP="008A55D5">
      <w:pPr>
        <w:jc w:val="center"/>
      </w:pPr>
    </w:p>
    <w:p w14:paraId="1795A876" w14:textId="636C85FD" w:rsidR="0044029E" w:rsidRDefault="0044029E" w:rsidP="008A55D5">
      <w:pPr>
        <w:jc w:val="center"/>
      </w:pPr>
    </w:p>
    <w:p w14:paraId="01E7AA25" w14:textId="77777777" w:rsidR="0044029E" w:rsidRDefault="0044029E" w:rsidP="008A55D5">
      <w:pPr>
        <w:jc w:val="center"/>
      </w:pPr>
    </w:p>
    <w:p w14:paraId="66F521D3" w14:textId="77777777" w:rsidR="008A55D5" w:rsidRDefault="008A55D5" w:rsidP="008A55D5">
      <w:pPr>
        <w:jc w:val="center"/>
      </w:pPr>
    </w:p>
    <w:p w14:paraId="651F8513" w14:textId="77777777" w:rsidR="008A55D5" w:rsidRDefault="008A55D5" w:rsidP="008A55D5">
      <w:pPr>
        <w:jc w:val="center"/>
      </w:pPr>
    </w:p>
    <w:p w14:paraId="0541198D" w14:textId="77777777" w:rsidR="008A55D5" w:rsidRDefault="008A55D5" w:rsidP="008A55D5">
      <w:pPr>
        <w:jc w:val="center"/>
      </w:pPr>
    </w:p>
    <w:p w14:paraId="2D7DDC10" w14:textId="77777777" w:rsidR="008A55D5" w:rsidRDefault="008A55D5" w:rsidP="008A55D5">
      <w:pPr>
        <w:jc w:val="center"/>
      </w:pPr>
    </w:p>
    <w:p w14:paraId="5070213C" w14:textId="77777777" w:rsidR="008A55D5" w:rsidRDefault="008A55D5" w:rsidP="008A55D5">
      <w:pPr>
        <w:jc w:val="center"/>
      </w:pPr>
    </w:p>
    <w:p w14:paraId="78B7E950" w14:textId="77777777" w:rsidR="008A55D5" w:rsidRPr="00F429D3" w:rsidRDefault="008A55D5" w:rsidP="008A55D5">
      <w:pPr>
        <w:jc w:val="center"/>
      </w:pPr>
    </w:p>
    <w:p w14:paraId="427E9F31" w14:textId="0737EAAF" w:rsidR="008A55D5" w:rsidRPr="00F429D3" w:rsidRDefault="008A55D5" w:rsidP="008A55D5">
      <w:pPr>
        <w:tabs>
          <w:tab w:val="left" w:pos="2268"/>
        </w:tabs>
      </w:pPr>
      <w:r>
        <w:t>Исполнитель</w:t>
      </w:r>
      <w:r w:rsidRPr="00F429D3">
        <w:tab/>
        <w:t xml:space="preserve"> _________________________________________ </w:t>
      </w:r>
      <w:proofErr w:type="gramStart"/>
      <w:r w:rsidR="00EC5328">
        <w:t>Д</w:t>
      </w:r>
      <w:r w:rsidR="005411FE">
        <w:t>.</w:t>
      </w:r>
      <w:r w:rsidR="00EC5328">
        <w:t>М</w:t>
      </w:r>
      <w:r>
        <w:t>.</w:t>
      </w:r>
      <w:proofErr w:type="gramEnd"/>
      <w:r>
        <w:t xml:space="preserve"> </w:t>
      </w:r>
      <w:r w:rsidR="00EC5328">
        <w:t>Иванова</w:t>
      </w:r>
    </w:p>
    <w:p w14:paraId="0EAE01D5" w14:textId="77777777" w:rsidR="008A55D5" w:rsidRPr="00F429D3" w:rsidRDefault="008A55D5" w:rsidP="008A55D5">
      <w:pPr>
        <w:tabs>
          <w:tab w:val="left" w:pos="2268"/>
        </w:tabs>
      </w:pPr>
    </w:p>
    <w:p w14:paraId="4488F27D" w14:textId="602DCB95" w:rsidR="008A55D5" w:rsidRPr="0044029E" w:rsidRDefault="008A55D5" w:rsidP="008A55D5">
      <w:pPr>
        <w:tabs>
          <w:tab w:val="left" w:pos="2268"/>
        </w:tabs>
      </w:pPr>
      <w:r>
        <w:t>Руководитель</w:t>
      </w:r>
      <w:r w:rsidRPr="00F429D3">
        <w:tab/>
        <w:t xml:space="preserve"> _________________________________________ </w:t>
      </w:r>
      <w:r w:rsidR="0044029E">
        <w:t>Н.В. Головастиков</w:t>
      </w:r>
    </w:p>
    <w:p w14:paraId="54CB8265" w14:textId="77777777" w:rsidR="008A55D5" w:rsidRPr="00F429D3" w:rsidRDefault="008A55D5" w:rsidP="008A55D5"/>
    <w:p w14:paraId="1E56467E" w14:textId="77777777" w:rsidR="008A55D5" w:rsidRPr="00F429D3" w:rsidRDefault="008A55D5" w:rsidP="008A55D5"/>
    <w:p w14:paraId="6EDB1587" w14:textId="77777777" w:rsidR="008A55D5" w:rsidRDefault="008A55D5" w:rsidP="008A55D5">
      <w:pPr>
        <w:jc w:val="center"/>
      </w:pPr>
    </w:p>
    <w:p w14:paraId="65D5E05D" w14:textId="77777777" w:rsidR="008A55D5" w:rsidRDefault="008A55D5" w:rsidP="008A55D5">
      <w:pPr>
        <w:jc w:val="center"/>
      </w:pPr>
    </w:p>
    <w:p w14:paraId="590D4798" w14:textId="77777777" w:rsidR="008A55D5" w:rsidRDefault="008A55D5" w:rsidP="008A55D5">
      <w:pPr>
        <w:jc w:val="center"/>
      </w:pPr>
    </w:p>
    <w:p w14:paraId="6D807D10" w14:textId="77777777" w:rsidR="008A55D5" w:rsidRDefault="008A55D5" w:rsidP="008A55D5">
      <w:pPr>
        <w:jc w:val="center"/>
      </w:pPr>
    </w:p>
    <w:p w14:paraId="754ACFC3" w14:textId="77777777" w:rsidR="008A55D5" w:rsidRPr="00F429D3" w:rsidRDefault="008A55D5" w:rsidP="008A55D5">
      <w:pPr>
        <w:jc w:val="center"/>
      </w:pPr>
    </w:p>
    <w:p w14:paraId="52115CE8" w14:textId="77777777" w:rsidR="008A55D5" w:rsidRPr="00F429D3" w:rsidRDefault="008A55D5" w:rsidP="008A55D5">
      <w:pPr>
        <w:jc w:val="center"/>
      </w:pPr>
    </w:p>
    <w:p w14:paraId="7F260DDD" w14:textId="77777777" w:rsidR="008A55D5" w:rsidRPr="00F429D3" w:rsidRDefault="008A55D5" w:rsidP="008A55D5">
      <w:pPr>
        <w:jc w:val="center"/>
      </w:pPr>
      <w:r w:rsidRPr="00F429D3">
        <w:t>Самара 202</w:t>
      </w:r>
      <w:r>
        <w:t>5</w:t>
      </w:r>
    </w:p>
    <w:bookmarkEnd w:id="0"/>
    <w:bookmarkEnd w:id="1"/>
    <w:bookmarkEnd w:id="2"/>
    <w:bookmarkEnd w:id="3"/>
    <w:p w14:paraId="125557E3" w14:textId="51836089" w:rsidR="00466139" w:rsidRDefault="00466139" w:rsidP="00466139">
      <w:pPr>
        <w:spacing w:after="200" w:line="276" w:lineRule="auto"/>
      </w:pPr>
    </w:p>
    <w:p w14:paraId="6F195ABB" w14:textId="77777777" w:rsidR="00466139" w:rsidRDefault="00466139" w:rsidP="003B5E88">
      <w:pPr>
        <w:pStyle w:val="aff0"/>
      </w:pPr>
      <w:bookmarkStart w:id="4" w:name="_Toc419299846"/>
      <w:bookmarkStart w:id="5" w:name="_Toc419300618"/>
      <w:bookmarkStart w:id="6" w:name="_Toc419322231"/>
      <w:bookmarkStart w:id="7" w:name="_Toc419495476"/>
      <w:bookmarkStart w:id="8" w:name="_Toc419495556"/>
      <w:bookmarkStart w:id="9" w:name="_Toc419495644"/>
      <w:bookmarkStart w:id="10" w:name="_Toc102385401"/>
      <w:bookmarkStart w:id="11" w:name="_Toc102388283"/>
      <w:bookmarkStart w:id="12" w:name="_Toc102389587"/>
      <w:bookmarkStart w:id="13" w:name="_Toc102425291"/>
      <w:bookmarkStart w:id="14" w:name="_Toc102485618"/>
      <w:r w:rsidRPr="00B9237C">
        <w:lastRenderedPageBreak/>
        <w:t>СОДЕРЖАНИЕ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D6F51E5" w14:textId="1BA9B647" w:rsidR="00DA7A02" w:rsidRDefault="008419D7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7080821" w:history="1">
            <w:r w:rsidR="00DA7A02" w:rsidRPr="0057115B">
              <w:rPr>
                <w:rStyle w:val="af"/>
              </w:rPr>
              <w:t>Введение</w:t>
            </w:r>
            <w:r w:rsidR="00DA7A02">
              <w:rPr>
                <w:webHidden/>
              </w:rPr>
              <w:tab/>
            </w:r>
            <w:r w:rsidR="00DA7A02">
              <w:rPr>
                <w:webHidden/>
              </w:rPr>
              <w:fldChar w:fldCharType="begin"/>
            </w:r>
            <w:r w:rsidR="00DA7A02">
              <w:rPr>
                <w:webHidden/>
              </w:rPr>
              <w:instrText xml:space="preserve"> PAGEREF _Toc217080821 \h </w:instrText>
            </w:r>
            <w:r w:rsidR="00DA7A02">
              <w:rPr>
                <w:webHidden/>
              </w:rPr>
            </w:r>
            <w:r w:rsidR="00DA7A02">
              <w:rPr>
                <w:webHidden/>
              </w:rPr>
              <w:fldChar w:fldCharType="separate"/>
            </w:r>
            <w:r w:rsidR="00DA7A02">
              <w:rPr>
                <w:webHidden/>
              </w:rPr>
              <w:t>3</w:t>
            </w:r>
            <w:r w:rsidR="00DA7A02">
              <w:rPr>
                <w:webHidden/>
              </w:rPr>
              <w:fldChar w:fldCharType="end"/>
            </w:r>
          </w:hyperlink>
        </w:p>
        <w:p w14:paraId="02A570B2" w14:textId="6FBDC678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2" w:history="1">
            <w:r w:rsidRPr="0057115B">
              <w:rPr>
                <w:rStyle w:val="af"/>
              </w:rPr>
              <w:t>1 Описание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E1207A" w14:textId="0B928808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3" w:history="1">
            <w:r w:rsidRPr="0057115B">
              <w:rPr>
                <w:rStyle w:val="af"/>
                <w:noProof/>
              </w:rPr>
              <w:t>1.1 Анализ заданий лабораторных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AA90" w14:textId="7DDC22B1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4" w:history="1">
            <w:r w:rsidRPr="0057115B">
              <w:rPr>
                <w:rStyle w:val="af"/>
                <w:noProof/>
              </w:rPr>
              <w:t>1.2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104F" w14:textId="2BA3667B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5" w:history="1">
            <w:r w:rsidRPr="0057115B">
              <w:rPr>
                <w:rStyle w:val="af"/>
              </w:rPr>
              <w:t>2 Описание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A4970CE" w14:textId="7DDB0FED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6" w:history="1">
            <w:r w:rsidRPr="0057115B">
              <w:rPr>
                <w:rStyle w:val="af"/>
                <w:noProof/>
                <w:lang w:val="en-US"/>
              </w:rPr>
              <w:t>2.1</w:t>
            </w:r>
            <w:r w:rsidRPr="0057115B">
              <w:rPr>
                <w:rStyle w:val="af"/>
                <w:noProof/>
              </w:rPr>
              <w:t xml:space="preserve"> Описание функционала классов </w:t>
            </w:r>
            <w:r w:rsidRPr="0057115B">
              <w:rPr>
                <w:rStyle w:val="af"/>
                <w:noProof/>
                <w:lang w:val="en-US"/>
              </w:rPr>
              <w:t>CatImage</w:t>
            </w:r>
            <w:r w:rsidRPr="0057115B">
              <w:rPr>
                <w:rStyle w:val="af"/>
                <w:noProof/>
              </w:rPr>
              <w:t xml:space="preserve">, </w:t>
            </w:r>
            <w:r w:rsidRPr="0057115B">
              <w:rPr>
                <w:rStyle w:val="af"/>
                <w:noProof/>
                <w:lang w:val="en-US"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95AF7" w14:textId="781D0937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7" w:history="1">
            <w:r w:rsidRPr="0057115B">
              <w:rPr>
                <w:rStyle w:val="af"/>
                <w:noProof/>
                <w:lang w:val="en-US"/>
              </w:rPr>
              <w:t>2.1.1</w:t>
            </w:r>
            <w:r w:rsidRPr="0057115B">
              <w:rPr>
                <w:rStyle w:val="af"/>
                <w:noProof/>
              </w:rPr>
              <w:t xml:space="preserve"> Класс </w:t>
            </w:r>
            <w:r w:rsidRPr="0057115B">
              <w:rPr>
                <w:rStyle w:val="af"/>
                <w:noProof/>
                <w:lang w:val="en-US"/>
              </w:rPr>
              <w:t>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7E2F" w14:textId="4AA1220B" w:rsidR="00DA7A02" w:rsidRDefault="00DA7A02">
          <w:pPr>
            <w:pStyle w:val="4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8" w:history="1">
            <w:r w:rsidRPr="0057115B">
              <w:rPr>
                <w:rStyle w:val="af"/>
                <w:noProof/>
              </w:rPr>
              <w:t>2.1.1.1 Класс CatImageGrayscale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CC3B6" w14:textId="235D1AE6" w:rsidR="00DA7A02" w:rsidRDefault="00DA7A02">
          <w:pPr>
            <w:pStyle w:val="4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29" w:history="1">
            <w:r w:rsidRPr="0057115B">
              <w:rPr>
                <w:rStyle w:val="af"/>
                <w:noProof/>
              </w:rPr>
              <w:t>2.1.1.2 Класс ColorCatImage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19DF" w14:textId="125B8669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0" w:history="1">
            <w:r w:rsidRPr="0057115B">
              <w:rPr>
                <w:rStyle w:val="af"/>
                <w:noProof/>
                <w:lang w:val="en-US"/>
              </w:rPr>
              <w:t>2.1.2</w:t>
            </w:r>
            <w:r w:rsidRPr="0057115B">
              <w:rPr>
                <w:rStyle w:val="af"/>
                <w:noProof/>
              </w:rPr>
              <w:t xml:space="preserve"> Класс </w:t>
            </w:r>
            <w:r w:rsidRPr="0057115B">
              <w:rPr>
                <w:rStyle w:val="af"/>
                <w:noProof/>
                <w:lang w:val="en-US"/>
              </w:rPr>
              <w:t>AsyncCatImageProcessor: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6A7C" w14:textId="77F2273A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1" w:history="1">
            <w:r w:rsidRPr="0057115B">
              <w:rPr>
                <w:rStyle w:val="af"/>
                <w:noProof/>
              </w:rPr>
              <w:t>2.2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F53B" w14:textId="73EDBC3C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2" w:history="1">
            <w:r w:rsidRPr="0057115B">
              <w:rPr>
                <w:rStyle w:val="af"/>
                <w:noProof/>
                <w:lang w:val="en-US"/>
              </w:rPr>
              <w:t>2.2.1 Тест TestCatImage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BEA2" w14:textId="06271261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3" w:history="1">
            <w:r w:rsidRPr="0057115B">
              <w:rPr>
                <w:rStyle w:val="af"/>
                <w:noProof/>
              </w:rPr>
              <w:t>2.2.2 Тест TestAsyncCatImageProcessor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43C3" w14:textId="705F5873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4" w:history="1">
            <w:r w:rsidRPr="0057115B">
              <w:rPr>
                <w:rStyle w:val="af"/>
                <w:noProof/>
              </w:rPr>
              <w:t>2.2.3 Тест TestProcessorWithMockCatImage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73DE" w14:textId="29C7106F" w:rsidR="00DA7A02" w:rsidRDefault="00DA7A0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5" w:history="1">
            <w:r w:rsidRPr="0057115B">
              <w:rPr>
                <w:rStyle w:val="af"/>
                <w:noProof/>
                <w:lang w:val="en-US"/>
              </w:rPr>
              <w:t>2.2.4</w:t>
            </w:r>
            <w:r w:rsidRPr="0057115B">
              <w:rPr>
                <w:rStyle w:val="af"/>
                <w:noProof/>
              </w:rPr>
              <w:t xml:space="preserve"> Тест TestLiveCatAPI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F84C" w14:textId="109F38F2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6" w:history="1">
            <w:r w:rsidRPr="0057115B">
              <w:rPr>
                <w:rStyle w:val="af"/>
                <w:noProof/>
              </w:rPr>
              <w:t>2.3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03DA0" w14:textId="7AD4B2D2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7" w:history="1">
            <w:r w:rsidRPr="0057115B">
              <w:rPr>
                <w:rStyle w:val="af"/>
                <w:noProof/>
              </w:rPr>
              <w:t>2.4 Основные используемые библиотеки</w:t>
            </w:r>
            <w:r w:rsidRPr="0057115B">
              <w:rPr>
                <w:rStyle w:val="af"/>
                <w:noProof/>
                <w:lang w:val="en-US"/>
              </w:rPr>
              <w:t>:</w:t>
            </w:r>
            <w:r w:rsidRPr="0057115B">
              <w:rPr>
                <w:rStyle w:val="af"/>
                <w:noProof/>
              </w:rPr>
              <w:t xml:space="preserve"> подробнее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8D794" w14:textId="710800BA" w:rsidR="00DA7A02" w:rsidRDefault="00DA7A0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8" w:history="1">
            <w:r w:rsidRPr="0057115B">
              <w:rPr>
                <w:rStyle w:val="af"/>
                <w:noProof/>
              </w:rPr>
              <w:t xml:space="preserve">2.5 Описание работы пайплайна обработки данных от </w:t>
            </w:r>
            <w:r w:rsidRPr="0057115B">
              <w:rPr>
                <w:rStyle w:val="af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01F0" w14:textId="43605D7D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39" w:history="1">
            <w:r w:rsidRPr="0057115B">
              <w:rPr>
                <w:rStyle w:val="af"/>
              </w:rPr>
              <w:t>3 Запуск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CBE1E5D" w14:textId="131A4180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40" w:history="1">
            <w:r w:rsidRPr="0057115B">
              <w:rPr>
                <w:rStyle w:val="af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49FCF3F" w14:textId="3DB2C213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41" w:history="1">
            <w:r w:rsidRPr="0057115B">
              <w:rPr>
                <w:rStyle w:val="af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1DE684C" w14:textId="572372F6" w:rsidR="00DA7A02" w:rsidRDefault="00DA7A0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FR" w:eastAsia="ru-RU"/>
              <w14:ligatures w14:val="standardContextual"/>
            </w:rPr>
          </w:pPr>
          <w:hyperlink w:anchor="_Toc217080842" w:history="1">
            <w:r w:rsidRPr="0057115B">
              <w:rPr>
                <w:rStyle w:val="af"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_Toc217080842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5A10847" w14:textId="6C53FF3A" w:rsidR="00F27874" w:rsidRPr="00FD445E" w:rsidRDefault="008419D7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74249B0B" w14:textId="45577E8C" w:rsidR="0061354D" w:rsidRDefault="00A10A6A" w:rsidP="00A10A6A">
      <w:pPr>
        <w:pStyle w:val="afc"/>
      </w:pPr>
      <w:bookmarkStart w:id="15" w:name="_Toc217080821"/>
      <w:r>
        <w:lastRenderedPageBreak/>
        <w:t>Введение</w:t>
      </w:r>
      <w:bookmarkEnd w:id="15"/>
    </w:p>
    <w:p w14:paraId="4F02A84E" w14:textId="717A58C8" w:rsidR="00EC5328" w:rsidRDefault="00EC5328" w:rsidP="00EC5328">
      <w:pPr>
        <w:pStyle w:val="1-"/>
      </w:pPr>
      <w:r>
        <w:t>Основной задачей цикла лабораторных работ являлось поэтапное освоение ключевых аспектов программирования на Python в контексте полного жизненного цикла разработки ПО. Практическая часть включала изучение следующих направлений: алгоритмы обработки графики, объектно-ориентированный дизайн, работа с внешними API, основы асинхронности и параллелизма, анализ данных и их визуальное представление, а также обеспечение качества через тестирование, логирование и подготовку к релизу.</w:t>
      </w:r>
    </w:p>
    <w:p w14:paraId="4DDEC806" w14:textId="33FFA56F" w:rsidR="00A10A6A" w:rsidRPr="00A10A6A" w:rsidRDefault="00EC5328" w:rsidP="00EC5328">
      <w:pPr>
        <w:pStyle w:val="1-"/>
      </w:pPr>
      <w:r>
        <w:t xml:space="preserve">Критерии к финальному проекту, сформированные на базе пяти лабораторных работ, предусматривали обязательное применение </w:t>
      </w:r>
      <w:proofErr w:type="spellStart"/>
      <w:r>
        <w:t>Git</w:t>
      </w:r>
      <w:proofErr w:type="spellEnd"/>
      <w:r>
        <w:t xml:space="preserve"> для контроля версий и размещение кода на </w:t>
      </w:r>
      <w:proofErr w:type="spellStart"/>
      <w:r>
        <w:t>GitHub</w:t>
      </w:r>
      <w:proofErr w:type="spellEnd"/>
      <w:r>
        <w:t>. Проект должен был быть выполнен в виде консольного приложения с чистым кодом, разработанным в виртуальном окружении. С каждой новой лабораторной работой его архитектура наращивалась и обогащалась новыми функциональными модулями и технологическими решениями</w:t>
      </w:r>
    </w:p>
    <w:p w14:paraId="3BF4D46C" w14:textId="25426CB9" w:rsidR="002D7EB9" w:rsidRDefault="00CC1F70" w:rsidP="00CC1F70">
      <w:pPr>
        <w:pStyle w:val="1"/>
      </w:pPr>
      <w:bookmarkStart w:id="16" w:name="_Toc217080822"/>
      <w:r>
        <w:lastRenderedPageBreak/>
        <w:t xml:space="preserve">Описание </w:t>
      </w:r>
      <w:r w:rsidR="00990716">
        <w:t>проекта</w:t>
      </w:r>
      <w:bookmarkEnd w:id="16"/>
    </w:p>
    <w:p w14:paraId="3349D2F1" w14:textId="537A0483" w:rsidR="00990716" w:rsidRDefault="00990716" w:rsidP="00990716">
      <w:pPr>
        <w:pStyle w:val="2"/>
      </w:pPr>
      <w:bookmarkStart w:id="17" w:name="_Toc217080823"/>
      <w:r>
        <w:t>Анализ заданий лабораторных работ</w:t>
      </w:r>
      <w:bookmarkEnd w:id="17"/>
    </w:p>
    <w:p w14:paraId="590249D7" w14:textId="43B10BE6" w:rsidR="00EC5328" w:rsidRDefault="00EC5328" w:rsidP="00EC5328">
      <w:pPr>
        <w:pStyle w:val="1-"/>
      </w:pPr>
      <w:r>
        <w:t xml:space="preserve">На начальном этапе (Лабораторная работа №1) основной фокус был сосредоточен на освоении системы контроля версий </w:t>
      </w:r>
      <w:proofErr w:type="spellStart"/>
      <w:r>
        <w:t>Git</w:t>
      </w:r>
      <w:proofErr w:type="spellEnd"/>
      <w:r>
        <w:t xml:space="preserve"> и фундаментальных принципов создания приложений на Python. Практическим заданием стала разработка консольной программы для применения различных алгоритмов обработки изображений. </w:t>
      </w:r>
      <w:r>
        <w:t>Не</w:t>
      </w:r>
      <w:r>
        <w:t xml:space="preserve">обходимо было самостоятельно реализовать ключевые алгоритмы компьютерного зрения: операцию свёртки, конвертацию в полутоновое изображение, гамма-коррекцию, определение границ при помощи оператора Собеля, а также поиск углов и окружностей. Помимо корректности алгоритмов, оценивались соблюдение стандартов написания кода, наличие документирующих комментариев, правильная организация </w:t>
      </w:r>
      <w:proofErr w:type="spellStart"/>
      <w:r>
        <w:t>Git</w:t>
      </w:r>
      <w:proofErr w:type="spellEnd"/>
      <w:r>
        <w:t>-репозитория и успешная проверка линтером.</w:t>
      </w:r>
    </w:p>
    <w:p w14:paraId="549A17F2" w14:textId="77777777" w:rsidR="00EC5328" w:rsidRDefault="00EC5328" w:rsidP="00EC5328">
      <w:pPr>
        <w:pStyle w:val="1-"/>
      </w:pPr>
      <w:r>
        <w:t xml:space="preserve">Следующий этап (Лабораторная работа №2) познакомил с практикой взаимодействия с внешними REST API. Задание заключалось в создании программы, которая обращалась к </w:t>
      </w:r>
      <w:proofErr w:type="spellStart"/>
      <w:r>
        <w:t>TheCatAPI</w:t>
      </w:r>
      <w:proofErr w:type="spellEnd"/>
      <w:r>
        <w:t xml:space="preserve"> или </w:t>
      </w:r>
      <w:proofErr w:type="spellStart"/>
      <w:r>
        <w:t>TheDogAPI</w:t>
      </w:r>
      <w:proofErr w:type="spellEnd"/>
      <w:r>
        <w:t xml:space="preserve">, загружала изображения животных с метаданными и проводила их обработку. Ключевым усложнением стало обязательное применение парадигмы объектно-ориентированного программирования. Логика была структурирована в классах </w:t>
      </w:r>
      <w:proofErr w:type="spellStart"/>
      <w:r>
        <w:t>CatImage</w:t>
      </w:r>
      <w:proofErr w:type="spellEnd"/>
      <w:r>
        <w:t xml:space="preserve"> и </w:t>
      </w:r>
      <w:proofErr w:type="spellStart"/>
      <w:r>
        <w:t>CatImageProcessor</w:t>
      </w:r>
      <w:proofErr w:type="spellEnd"/>
      <w:r>
        <w:t>, а в реализации требовалось продемонстрировать использование перегрузки операторов, декораторов, аннотаций типов и инкапсуляции данных. Финальное приложение должно было поддерживать пакетную обработку нескольких изображений и сохранение результатов в упорядоченном виде.</w:t>
      </w:r>
    </w:p>
    <w:p w14:paraId="53F099ED" w14:textId="2E3F7A14" w:rsidR="00EC5328" w:rsidRDefault="00EC5328" w:rsidP="00EC5328">
      <w:pPr>
        <w:pStyle w:val="1-"/>
      </w:pPr>
      <w:r>
        <w:t xml:space="preserve">На третьем этапе (Лабораторная работа №3) основной задачей стал анализ объёмных данных, представленных в формате CSV. Для работы использовались датасеты проекта </w:t>
      </w:r>
      <w:proofErr w:type="spellStart"/>
      <w:r>
        <w:t>business_dynamics</w:t>
      </w:r>
      <w:proofErr w:type="spellEnd"/>
      <w:r>
        <w:t>, а архитектура решения изначально проектировалась с учётом обработки файлов значительного размера. Ключевыми технологиями стали генераторы и конвейеры (</w:t>
      </w:r>
      <w:proofErr w:type="spellStart"/>
      <w:r>
        <w:t>пайплайны</w:t>
      </w:r>
      <w:proofErr w:type="spellEnd"/>
      <w:r>
        <w:t xml:space="preserve">) для потоковой обработки информации, а также поэтапное чтение данных с помощью </w:t>
      </w:r>
      <w:r>
        <w:lastRenderedPageBreak/>
        <w:t xml:space="preserve">параметра </w:t>
      </w:r>
      <w:proofErr w:type="spellStart"/>
      <w:r>
        <w:t>chunksize</w:t>
      </w:r>
      <w:proofErr w:type="spellEnd"/>
      <w:r>
        <w:t xml:space="preserve"> в библиотеке </w:t>
      </w:r>
      <w:proofErr w:type="spellStart"/>
      <w:r>
        <w:t>pandas</w:t>
      </w:r>
      <w:proofErr w:type="spellEnd"/>
      <w:r>
        <w:t xml:space="preserve">. Полученные результаты анализа были представлены в виде графиков и диаграмм, построенных средствами </w:t>
      </w:r>
      <w:proofErr w:type="spellStart"/>
      <w:r>
        <w:t>matplotlib</w:t>
      </w:r>
      <w:proofErr w:type="spellEnd"/>
      <w:r>
        <w:t>.</w:t>
      </w:r>
    </w:p>
    <w:p w14:paraId="58D559B6" w14:textId="5C0E5E2B" w:rsidR="00EC5328" w:rsidRDefault="00EC5328" w:rsidP="00EC5328">
      <w:pPr>
        <w:pStyle w:val="1-"/>
      </w:pPr>
      <w:r>
        <w:t xml:space="preserve">Четвёртая работа была посвящена оптимизации производительности приложения, созданного во второй лабораторной работе. Для радикального ускорения операций ввода-вывода загрузка и сохранение изображений были переписаны с использованием асинхронного подхода на базе библиотек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aiofiles</w:t>
      </w:r>
      <w:proofErr w:type="spellEnd"/>
      <w:r>
        <w:t>. Вычислительно интенсивные операции, такие как свёртка, выполнялись параллельно в нескольких процессах, что позволило задействовать ресурсы многоядерного процессора и значительно снизить общее время выполнения. Для отслеживания прогресса в консоль выводились детальные сообщения о статусе обработки каждого изображения.</w:t>
      </w:r>
    </w:p>
    <w:p w14:paraId="6A763CD2" w14:textId="0BDF8F1C" w:rsidR="00EC5328" w:rsidRDefault="00EC5328" w:rsidP="00EC5328">
      <w:pPr>
        <w:pStyle w:val="1-"/>
      </w:pPr>
      <w:r>
        <w:t xml:space="preserve">Финальная, пятая лабораторная работа, охватывала аспекты промышленной разработки ПО. В проект было интегрировано комплексное логирование через стандартный модуль </w:t>
      </w:r>
      <w:proofErr w:type="spellStart"/>
      <w:r>
        <w:t>logging</w:t>
      </w:r>
      <w:proofErr w:type="spellEnd"/>
      <w:r>
        <w:t xml:space="preserve"> с разделением выводов: детальные логи писались в файл, а более важные сообщения дублировались в консоль. Для обеспечения надёжности кода был разработан и реализован набор модульных и интеграционных тестов с использованием фреймворка </w:t>
      </w:r>
      <w:proofErr w:type="spellStart"/>
      <w:r>
        <w:t>unittest</w:t>
      </w:r>
      <w:proofErr w:type="spellEnd"/>
      <w:r>
        <w:t>. Завершающим шагом стала подготовка проекта к распространению: он был упакован как устанавливаемый Python-пакет с соответствующей конфигурацией.</w:t>
      </w:r>
    </w:p>
    <w:p w14:paraId="7D421BC7" w14:textId="6E9BC01D" w:rsidR="00990716" w:rsidRDefault="00990716" w:rsidP="00990716">
      <w:pPr>
        <w:pStyle w:val="2"/>
      </w:pPr>
      <w:bookmarkStart w:id="18" w:name="_Toc217080824"/>
      <w:r>
        <w:t>Архитектура проекта</w:t>
      </w:r>
      <w:bookmarkEnd w:id="18"/>
    </w:p>
    <w:p w14:paraId="0903A302" w14:textId="6CABD9C0" w:rsidR="0017757F" w:rsidRDefault="0017757F" w:rsidP="0017757F">
      <w:pPr>
        <w:pStyle w:val="1-"/>
      </w:pPr>
      <w:r>
        <w:t xml:space="preserve">Разработанное решение структурировано как дистрибутивный Python-пакет, построенный на принципах модульного проектирования. Данный подход гарантирует строгое разделение зон ответственности между компонентами, упрощает проведение модульного тестирования и обеспечивает долгосрочную </w:t>
      </w:r>
      <w:proofErr w:type="spellStart"/>
      <w:r>
        <w:t>поддерживаемость</w:t>
      </w:r>
      <w:proofErr w:type="spellEnd"/>
      <w:r>
        <w:t xml:space="preserve"> кодовой базы. Архитектурная организация проекта подразумевает выделение следующих ключевых логических блоков.</w:t>
      </w:r>
    </w:p>
    <w:p w14:paraId="3B16ED8C" w14:textId="17CD86CD" w:rsidR="0017757F" w:rsidRDefault="0017757F" w:rsidP="0017757F">
      <w:pPr>
        <w:pStyle w:val="1-"/>
      </w:pPr>
      <w:r>
        <w:t xml:space="preserve">Центральный пакет </w:t>
      </w:r>
      <w:proofErr w:type="spellStart"/>
      <w:r>
        <w:t>cat_processor</w:t>
      </w:r>
      <w:proofErr w:type="spellEnd"/>
      <w:r>
        <w:t xml:space="preserve"> выполняет роль корневого публичного интерфейса. Его файл __init__.py экспортирует основные классы (такие как </w:t>
      </w:r>
      <w:r>
        <w:lastRenderedPageBreak/>
        <w:t xml:space="preserve">типы изображений и процессор), предоставляя внешнему коду возможность импортировать функционал через стандартный оператор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cat_processor</w:t>
      </w:r>
      <w:proofErr w:type="spellEnd"/>
      <w:r>
        <w:t>.</w:t>
      </w:r>
    </w:p>
    <w:p w14:paraId="2252AD26" w14:textId="42B9171A" w:rsidR="0017757F" w:rsidRDefault="0017757F" w:rsidP="0017757F">
      <w:pPr>
        <w:pStyle w:val="1-"/>
      </w:pPr>
      <w:proofErr w:type="spellStart"/>
      <w:r>
        <w:t>Подпакет</w:t>
      </w:r>
      <w:proofErr w:type="spellEnd"/>
      <w:r>
        <w:t xml:space="preserve"> </w:t>
      </w:r>
      <w:proofErr w:type="spellStart"/>
      <w:r>
        <w:t>cat_</w:t>
      </w:r>
      <w:proofErr w:type="gramStart"/>
      <w:r>
        <w:t>processor.images</w:t>
      </w:r>
      <w:proofErr w:type="spellEnd"/>
      <w:proofErr w:type="gramEnd"/>
      <w:r>
        <w:t xml:space="preserve"> инкапсулирует предметную область, связанную с представлением и обработкой графических данных. Его основа — абстрактный базовый класс </w:t>
      </w:r>
      <w:proofErr w:type="spellStart"/>
      <w:r>
        <w:t>CatImage</w:t>
      </w:r>
      <w:proofErr w:type="spellEnd"/>
      <w:r>
        <w:t xml:space="preserve">, определённый в модуле base.py. Этот класс служит универсальным контейнером, хранящим данные изображения в виде массива </w:t>
      </w:r>
      <w:proofErr w:type="spellStart"/>
      <w:r>
        <w:t>NumPy</w:t>
      </w:r>
      <w:proofErr w:type="spellEnd"/>
      <w:r>
        <w:t xml:space="preserve"> и сопутствующие метаданные (URL, порода). Он задаёт полиморфный интерфейс для двух стратегий детекции границ: с использованием собственных алгоритмов и с помощью библиотеки </w:t>
      </w:r>
      <w:proofErr w:type="spellStart"/>
      <w:r>
        <w:t>OpenCV</w:t>
      </w:r>
      <w:proofErr w:type="spellEnd"/>
      <w:r>
        <w:t>. Здесь же сосредоточена общая логика: свойства для доступа к атрибутам, механизм приведения изображений к совместимому виду для арифметических операций, а также перегрузка операторов + и -.</w:t>
      </w:r>
    </w:p>
    <w:p w14:paraId="3CC5D20D" w14:textId="4A4518AD" w:rsidR="0017757F" w:rsidRDefault="0017757F" w:rsidP="0017757F">
      <w:pPr>
        <w:pStyle w:val="1-"/>
      </w:pPr>
      <w:r>
        <w:t xml:space="preserve">Конкретные реализации абстракции </w:t>
      </w:r>
      <w:proofErr w:type="spellStart"/>
      <w:r>
        <w:t>CatImage</w:t>
      </w:r>
      <w:proofErr w:type="spellEnd"/>
      <w:r>
        <w:t xml:space="preserve"> находятся в отдельных модулях:</w:t>
      </w:r>
    </w:p>
    <w:p w14:paraId="0C181212" w14:textId="3E5D391E" w:rsidR="0017757F" w:rsidRDefault="0017757F" w:rsidP="0017757F">
      <w:pPr>
        <w:pStyle w:val="1-"/>
        <w:numPr>
          <w:ilvl w:val="0"/>
          <w:numId w:val="55"/>
        </w:numPr>
      </w:pPr>
      <w:r>
        <w:t xml:space="preserve">color.py содержит класс </w:t>
      </w:r>
      <w:proofErr w:type="spellStart"/>
      <w:r>
        <w:t>ColorCatImage</w:t>
      </w:r>
      <w:proofErr w:type="spellEnd"/>
      <w:r>
        <w:t xml:space="preserve"> для работы с полноцветными (RGB) изображениями, который включает предобработку, </w:t>
      </w:r>
      <w:r w:rsidR="00DA7A02">
        <w:t>например</w:t>
      </w:r>
      <w:r>
        <w:t xml:space="preserve"> конвертацию в полутона.</w:t>
      </w:r>
    </w:p>
    <w:p w14:paraId="1279EBBF" w14:textId="77777777" w:rsidR="0017757F" w:rsidRDefault="0017757F" w:rsidP="0017757F">
      <w:pPr>
        <w:pStyle w:val="1-"/>
        <w:numPr>
          <w:ilvl w:val="0"/>
          <w:numId w:val="55"/>
        </w:numPr>
      </w:pPr>
      <w:r>
        <w:t xml:space="preserve">grayscale.py включает класс </w:t>
      </w:r>
      <w:proofErr w:type="spellStart"/>
      <w:r>
        <w:t>GrayscaleCatImage</w:t>
      </w:r>
      <w:proofErr w:type="spellEnd"/>
      <w:r>
        <w:t>, специализированный для обработки одноканальных изображений.</w:t>
      </w:r>
    </w:p>
    <w:p w14:paraId="7713603E" w14:textId="57D07339" w:rsidR="0017757F" w:rsidRDefault="0017757F" w:rsidP="0017757F">
      <w:pPr>
        <w:pStyle w:val="1-"/>
      </w:pPr>
      <w:r>
        <w:t xml:space="preserve">Оба класса предоставляют специфичные реализации методов </w:t>
      </w:r>
      <w:proofErr w:type="spellStart"/>
      <w:r>
        <w:t>detect_edges_</w:t>
      </w:r>
      <w:proofErr w:type="gramStart"/>
      <w:r>
        <w:t>custom</w:t>
      </w:r>
      <w:proofErr w:type="spellEnd"/>
      <w:r>
        <w:t>(</w:t>
      </w:r>
      <w:proofErr w:type="gramEnd"/>
      <w:r>
        <w:t xml:space="preserve">) и </w:t>
      </w:r>
      <w:proofErr w:type="spellStart"/>
      <w:r>
        <w:t>detect_edges_</w:t>
      </w:r>
      <w:proofErr w:type="gramStart"/>
      <w:r>
        <w:t>library</w:t>
      </w:r>
      <w:proofErr w:type="spellEnd"/>
      <w:r>
        <w:t>(</w:t>
      </w:r>
      <w:proofErr w:type="gramEnd"/>
      <w:r>
        <w:t>).</w:t>
      </w:r>
    </w:p>
    <w:p w14:paraId="3D60301F" w14:textId="6AE8AB83" w:rsidR="0017757F" w:rsidRDefault="0017757F" w:rsidP="0017757F">
      <w:pPr>
        <w:pStyle w:val="1-"/>
      </w:pPr>
      <w:r>
        <w:t>Управление этапами работы приложения реализовано в модуле</w:t>
      </w:r>
      <w:r w:rsidRPr="0017757F">
        <w:t xml:space="preserve"> </w:t>
      </w:r>
      <w:r w:rsidRPr="0017757F">
        <w:rPr>
          <w:lang w:val="en-US"/>
        </w:rPr>
        <w:t>cat</w:t>
      </w:r>
      <w:r w:rsidRPr="0017757F">
        <w:t>_</w:t>
      </w:r>
      <w:proofErr w:type="gramStart"/>
      <w:r w:rsidRPr="0017757F">
        <w:rPr>
          <w:lang w:val="en-US"/>
        </w:rPr>
        <w:t>processor</w:t>
      </w:r>
      <w:r w:rsidRPr="0017757F">
        <w:t>.</w:t>
      </w:r>
      <w:r w:rsidRPr="0017757F">
        <w:rPr>
          <w:lang w:val="en-US"/>
        </w:rPr>
        <w:t>processor</w:t>
      </w:r>
      <w:proofErr w:type="gramEnd"/>
      <w:r w:rsidRPr="0017757F">
        <w:t>.</w:t>
      </w:r>
      <w:r w:rsidRPr="0017757F">
        <w:rPr>
          <w:lang w:val="en-US"/>
        </w:rPr>
        <w:t>image</w:t>
      </w:r>
      <w:r w:rsidRPr="0017757F">
        <w:t>_</w:t>
      </w:r>
      <w:r w:rsidRPr="0017757F">
        <w:rPr>
          <w:lang w:val="en-US"/>
        </w:rPr>
        <w:t>processor</w:t>
      </w:r>
      <w:r w:rsidRPr="0017757F">
        <w:t xml:space="preserve">. </w:t>
      </w:r>
      <w:r>
        <w:t xml:space="preserve">Ответственный за этот процесс класс </w:t>
      </w:r>
      <w:proofErr w:type="spellStart"/>
      <w:r>
        <w:t>AsyncCatImageProcessor</w:t>
      </w:r>
      <w:proofErr w:type="spellEnd"/>
      <w:r>
        <w:t xml:space="preserve"> управляет всем конвейером: от выполнения асинхронных HTTP-запросов к внешнему API и получения метаданных до конкурентной загрузки и сохранения исходных файлов. Для выполнения ресурсоёмких операций обработки изображений (CPU-</w:t>
      </w:r>
      <w:proofErr w:type="spellStart"/>
      <w:r>
        <w:t>bound</w:t>
      </w:r>
      <w:proofErr w:type="spellEnd"/>
      <w:r>
        <w:t>) он использует пул процессов (</w:t>
      </w:r>
      <w:proofErr w:type="spellStart"/>
      <w:r>
        <w:t>ProcessPoolExecutor</w:t>
      </w:r>
      <w:proofErr w:type="spellEnd"/>
      <w:r>
        <w:t xml:space="preserve">), куда передаётся вспомогательная функция </w:t>
      </w:r>
      <w:proofErr w:type="spellStart"/>
      <w:r>
        <w:t>process_single_image</w:t>
      </w:r>
      <w:proofErr w:type="spellEnd"/>
      <w:r>
        <w:t xml:space="preserve">. Высокоуровневая функция </w:t>
      </w:r>
      <w:proofErr w:type="spellStart"/>
      <w:r>
        <w:t>async_</w:t>
      </w:r>
      <w:proofErr w:type="gramStart"/>
      <w:r>
        <w:t>main</w:t>
      </w:r>
      <w:proofErr w:type="spellEnd"/>
      <w:r>
        <w:t>(</w:t>
      </w:r>
      <w:proofErr w:type="gramEnd"/>
      <w:r>
        <w:t xml:space="preserve">) служит точкой входа, координируя этапы </w:t>
      </w:r>
      <w:proofErr w:type="spellStart"/>
      <w:r>
        <w:t>пайплайна</w:t>
      </w:r>
      <w:proofErr w:type="spellEnd"/>
      <w:r>
        <w:t xml:space="preserve"> и формируя итоговые отчёты.</w:t>
      </w:r>
    </w:p>
    <w:p w14:paraId="2E22EA02" w14:textId="77777777" w:rsidR="0017757F" w:rsidRDefault="0017757F" w:rsidP="0017757F">
      <w:pPr>
        <w:pStyle w:val="1-"/>
      </w:pPr>
    </w:p>
    <w:p w14:paraId="757A59B8" w14:textId="6B8C0067" w:rsidR="0017757F" w:rsidRDefault="0017757F" w:rsidP="0017757F">
      <w:pPr>
        <w:pStyle w:val="1-"/>
      </w:pPr>
      <w:r>
        <w:t xml:space="preserve">Инфраструктурные утилиты выделены в отдельный пакет </w:t>
      </w:r>
      <w:proofErr w:type="spellStart"/>
      <w:r>
        <w:t>utils</w:t>
      </w:r>
      <w:proofErr w:type="spellEnd"/>
      <w:r>
        <w:t>:</w:t>
      </w:r>
    </w:p>
    <w:p w14:paraId="71D0E951" w14:textId="77777777" w:rsidR="0017757F" w:rsidRDefault="0017757F" w:rsidP="0017757F">
      <w:pPr>
        <w:pStyle w:val="1-"/>
        <w:numPr>
          <w:ilvl w:val="0"/>
          <w:numId w:val="56"/>
        </w:numPr>
      </w:pPr>
      <w:r>
        <w:t>image_processing.py — библиотека кастомных алгоритмов (свёртка, цветовые преобразования, фильтры).</w:t>
      </w:r>
    </w:p>
    <w:p w14:paraId="7693C3D4" w14:textId="77777777" w:rsidR="0017757F" w:rsidRDefault="0017757F" w:rsidP="0017757F">
      <w:pPr>
        <w:pStyle w:val="1-"/>
        <w:numPr>
          <w:ilvl w:val="0"/>
          <w:numId w:val="56"/>
        </w:numPr>
      </w:pPr>
      <w:r>
        <w:t>logging_config.py — конфигурация системы логирования с настройкой форматирования и обработчиков.</w:t>
      </w:r>
    </w:p>
    <w:p w14:paraId="1DCCA284" w14:textId="77777777" w:rsidR="0017757F" w:rsidRDefault="0017757F" w:rsidP="0017757F">
      <w:pPr>
        <w:pStyle w:val="1-"/>
        <w:numPr>
          <w:ilvl w:val="0"/>
          <w:numId w:val="56"/>
        </w:numPr>
      </w:pPr>
      <w:r>
        <w:t>timer.py — декоратор для профилирования времени выполнения методов.</w:t>
      </w:r>
    </w:p>
    <w:p w14:paraId="1FB62B88" w14:textId="7373BA17" w:rsidR="0017757F" w:rsidRDefault="0017757F" w:rsidP="0017757F">
      <w:pPr>
        <w:pStyle w:val="1-"/>
      </w:pPr>
      <w:r>
        <w:t xml:space="preserve">Тестовый пакет </w:t>
      </w:r>
      <w:proofErr w:type="spellStart"/>
      <w:r>
        <w:t>tests</w:t>
      </w:r>
      <w:proofErr w:type="spellEnd"/>
      <w:r>
        <w:t xml:space="preserve"> содержит два основных типа проверок:</w:t>
      </w:r>
    </w:p>
    <w:p w14:paraId="2AB0C39E" w14:textId="77777777" w:rsidR="0017757F" w:rsidRDefault="0017757F" w:rsidP="0017757F">
      <w:pPr>
        <w:pStyle w:val="1-"/>
        <w:numPr>
          <w:ilvl w:val="0"/>
          <w:numId w:val="57"/>
        </w:numPr>
      </w:pPr>
      <w:r>
        <w:t>Модульные тесты для классов изображений, верифицирующие корректность базовых операций (конвертация, арифметика, детекция границ).</w:t>
      </w:r>
    </w:p>
    <w:p w14:paraId="1053B237" w14:textId="5A4D5B9D" w:rsidR="0017757F" w:rsidRPr="0017757F" w:rsidRDefault="0017757F" w:rsidP="0017757F">
      <w:pPr>
        <w:pStyle w:val="1-"/>
        <w:numPr>
          <w:ilvl w:val="0"/>
          <w:numId w:val="57"/>
        </w:numPr>
      </w:pPr>
      <w:r>
        <w:t xml:space="preserve">Тесты процессора, которые с помощью </w:t>
      </w:r>
      <w:proofErr w:type="spellStart"/>
      <w:r>
        <w:t>mock</w:t>
      </w:r>
      <w:proofErr w:type="spellEnd"/>
      <w:r>
        <w:t>-объектов изолируют логику от внешних зависимостей (сеть, файловая система). Интеграционный тест с реальным API выделен и запускается отдельно при необходимости.</w:t>
      </w:r>
    </w:p>
    <w:p w14:paraId="707BC925" w14:textId="26E4A146" w:rsidR="0017757F" w:rsidRDefault="0017757F" w:rsidP="0017757F">
      <w:pPr>
        <w:pStyle w:val="1"/>
      </w:pPr>
      <w:bookmarkStart w:id="19" w:name="_Toc216828012"/>
      <w:bookmarkStart w:id="20" w:name="_Toc217080825"/>
      <w:r>
        <w:lastRenderedPageBreak/>
        <w:t>Описание приложения</w:t>
      </w:r>
      <w:bookmarkEnd w:id="19"/>
      <w:bookmarkEnd w:id="20"/>
    </w:p>
    <w:p w14:paraId="57E07525" w14:textId="77777777" w:rsidR="0017757F" w:rsidRDefault="0017757F" w:rsidP="0017757F">
      <w:pPr>
        <w:pStyle w:val="2"/>
        <w:rPr>
          <w:lang w:val="en-US"/>
        </w:rPr>
      </w:pPr>
      <w:bookmarkStart w:id="21" w:name="_Toc216828013"/>
      <w:bookmarkStart w:id="22" w:name="_Toc217080826"/>
      <w:r>
        <w:t xml:space="preserve">Описание функционала классов </w:t>
      </w:r>
      <w:proofErr w:type="spellStart"/>
      <w:r>
        <w:rPr>
          <w:lang w:val="en-US"/>
        </w:rPr>
        <w:t>CatImage</w:t>
      </w:r>
      <w:proofErr w:type="spellEnd"/>
      <w:r w:rsidRPr="00E443ED">
        <w:t xml:space="preserve">, </w:t>
      </w:r>
      <w:proofErr w:type="spellStart"/>
      <w:r>
        <w:rPr>
          <w:lang w:val="en-US"/>
        </w:rPr>
        <w:t>CatImageProcessor</w:t>
      </w:r>
      <w:bookmarkEnd w:id="21"/>
      <w:bookmarkEnd w:id="22"/>
      <w:proofErr w:type="spellEnd"/>
    </w:p>
    <w:p w14:paraId="58FAEB13" w14:textId="77777777" w:rsidR="0017757F" w:rsidRDefault="0017757F" w:rsidP="0017757F">
      <w:pPr>
        <w:pStyle w:val="3"/>
        <w:rPr>
          <w:lang w:val="en-US"/>
        </w:rPr>
      </w:pPr>
      <w:bookmarkStart w:id="23" w:name="_Toc216828014"/>
      <w:bookmarkStart w:id="24" w:name="_Toc217080827"/>
      <w:r>
        <w:t xml:space="preserve">Класс </w:t>
      </w:r>
      <w:proofErr w:type="spellStart"/>
      <w:r>
        <w:rPr>
          <w:lang w:val="en-US"/>
        </w:rPr>
        <w:t>CatImage</w:t>
      </w:r>
      <w:bookmarkEnd w:id="23"/>
      <w:bookmarkEnd w:id="24"/>
      <w:proofErr w:type="spellEnd"/>
    </w:p>
    <w:p w14:paraId="2D19218D" w14:textId="77777777" w:rsidR="0017757F" w:rsidRDefault="0017757F" w:rsidP="0017757F">
      <w:pPr>
        <w:pStyle w:val="1-"/>
      </w:pPr>
      <w:r>
        <w:t xml:space="preserve">Класс </w:t>
      </w:r>
      <w:proofErr w:type="spellStart"/>
      <w:r w:rsidRPr="00E11DF8">
        <w:rPr>
          <w:i/>
          <w:lang w:val="en-US"/>
        </w:rPr>
        <w:t>CatImage</w:t>
      </w:r>
      <w:proofErr w:type="spellEnd"/>
      <w:r w:rsidRPr="00E11DF8">
        <w:t xml:space="preserve"> </w:t>
      </w:r>
      <w:r>
        <w:t xml:space="preserve">- абстрактный класс, от которого наследуются классы с реализацией под чёрно-белое и 3-канальное изображения. </w:t>
      </w:r>
      <w:proofErr w:type="spellStart"/>
      <w:r w:rsidRPr="00E11DF8">
        <w:rPr>
          <w:i/>
          <w:lang w:val="en-US"/>
        </w:rPr>
        <w:t>CatImage</w:t>
      </w:r>
      <w:proofErr w:type="spellEnd"/>
      <w:r>
        <w:rPr>
          <w:i/>
        </w:rPr>
        <w:t xml:space="preserve"> </w:t>
      </w:r>
      <w:r>
        <w:t xml:space="preserve">наследуется от класса </w:t>
      </w:r>
      <w:r w:rsidRPr="00E11DF8">
        <w:rPr>
          <w:i/>
          <w:lang w:val="en-US"/>
        </w:rPr>
        <w:t>ABC</w:t>
      </w:r>
      <w:r w:rsidRPr="00E11DF8">
        <w:rPr>
          <w:i/>
        </w:rPr>
        <w:t xml:space="preserve"> </w:t>
      </w:r>
      <w:r w:rsidRPr="00E11DF8">
        <w:t>и</w:t>
      </w:r>
      <w:r>
        <w:rPr>
          <w:i/>
        </w:rPr>
        <w:t xml:space="preserve"> </w:t>
      </w:r>
      <w:r>
        <w:t xml:space="preserve">содержит следующие атрибуты: </w:t>
      </w:r>
    </w:p>
    <w:p w14:paraId="3828FC69" w14:textId="77777777" w:rsidR="0017757F" w:rsidRPr="00462C1D" w:rsidRDefault="0017757F" w:rsidP="0017757F">
      <w:pPr>
        <w:pStyle w:val="1-"/>
        <w:numPr>
          <w:ilvl w:val="0"/>
          <w:numId w:val="44"/>
        </w:numPr>
      </w:pPr>
      <w:r w:rsidRPr="00462C1D">
        <w:t>_</w:t>
      </w:r>
      <w:r w:rsidRPr="00462C1D">
        <w:rPr>
          <w:lang w:val="en-US"/>
        </w:rPr>
        <w:t>image</w:t>
      </w:r>
      <w:r w:rsidRPr="00462C1D">
        <w:t>_</w:t>
      </w:r>
      <w:r w:rsidRPr="00462C1D">
        <w:rPr>
          <w:lang w:val="en-US"/>
        </w:rPr>
        <w:t>array</w:t>
      </w:r>
      <w:r w:rsidRPr="00462C1D">
        <w:t xml:space="preserve"> – </w:t>
      </w:r>
      <w:r>
        <w:t>м</w:t>
      </w:r>
      <w:r w:rsidRPr="00462C1D">
        <w:t>ассив с данными изображения;</w:t>
      </w:r>
    </w:p>
    <w:p w14:paraId="176807FC" w14:textId="77777777" w:rsidR="0017757F" w:rsidRPr="00462C1D" w:rsidRDefault="0017757F" w:rsidP="0017757F">
      <w:pPr>
        <w:pStyle w:val="1-"/>
        <w:numPr>
          <w:ilvl w:val="0"/>
          <w:numId w:val="44"/>
        </w:numPr>
      </w:pPr>
      <w:r w:rsidRPr="00462C1D">
        <w:t>_</w:t>
      </w:r>
      <w:proofErr w:type="spellStart"/>
      <w:r w:rsidRPr="00462C1D">
        <w:t>breed</w:t>
      </w:r>
      <w:proofErr w:type="spellEnd"/>
      <w:r w:rsidRPr="00462C1D">
        <w:t xml:space="preserve"> – </w:t>
      </w:r>
      <w:r>
        <w:t>п</w:t>
      </w:r>
      <w:r w:rsidRPr="00462C1D">
        <w:t xml:space="preserve">орода </w:t>
      </w:r>
      <w:r>
        <w:t>кота</w:t>
      </w:r>
      <w:r>
        <w:rPr>
          <w:lang w:val="en-US"/>
        </w:rPr>
        <w:t>;</w:t>
      </w:r>
    </w:p>
    <w:p w14:paraId="0D071F19" w14:textId="77777777" w:rsidR="0017757F" w:rsidRPr="00462C1D" w:rsidRDefault="0017757F" w:rsidP="0017757F">
      <w:pPr>
        <w:pStyle w:val="1-"/>
        <w:numPr>
          <w:ilvl w:val="0"/>
          <w:numId w:val="44"/>
        </w:numPr>
      </w:pPr>
      <w:r w:rsidRPr="00462C1D">
        <w:t>_</w:t>
      </w:r>
      <w:proofErr w:type="spellStart"/>
      <w:r w:rsidRPr="00462C1D">
        <w:t>image_url</w:t>
      </w:r>
      <w:proofErr w:type="spellEnd"/>
      <w:r w:rsidRPr="00462C1D">
        <w:t xml:space="preserve"> – URL исходного изображения;</w:t>
      </w:r>
    </w:p>
    <w:p w14:paraId="6540BFAC" w14:textId="77777777" w:rsidR="0017757F" w:rsidRPr="007319FF" w:rsidRDefault="0017757F" w:rsidP="0017757F">
      <w:pPr>
        <w:pStyle w:val="1-"/>
        <w:numPr>
          <w:ilvl w:val="0"/>
          <w:numId w:val="44"/>
        </w:numPr>
      </w:pPr>
      <w:r w:rsidRPr="00462C1D">
        <w:t>_</w:t>
      </w:r>
      <w:proofErr w:type="spellStart"/>
      <w:r w:rsidRPr="00462C1D">
        <w:t>image_processing</w:t>
      </w:r>
      <w:proofErr w:type="spellEnd"/>
      <w:r w:rsidRPr="00462C1D">
        <w:t xml:space="preserve"> – </w:t>
      </w:r>
      <w:r>
        <w:t>э</w:t>
      </w:r>
      <w:r w:rsidRPr="00462C1D">
        <w:t xml:space="preserve">кземпляр </w:t>
      </w:r>
      <w:proofErr w:type="spellStart"/>
      <w:r w:rsidRPr="00462C1D">
        <w:t>ImageProcessing</w:t>
      </w:r>
      <w:proofErr w:type="spellEnd"/>
      <w:r w:rsidRPr="00462C1D">
        <w:t xml:space="preserve"> для обработки изображений</w:t>
      </w:r>
      <w:r>
        <w:rPr>
          <w:lang w:val="en-US"/>
        </w:rPr>
        <w:t>.</w:t>
      </w:r>
    </w:p>
    <w:p w14:paraId="00060F2B" w14:textId="77777777" w:rsidR="0017757F" w:rsidRDefault="0017757F" w:rsidP="0017757F">
      <w:pPr>
        <w:pStyle w:val="1-"/>
        <w:ind w:firstLine="0"/>
      </w:pPr>
      <w:proofErr w:type="spellStart"/>
      <w:r w:rsidRPr="007319FF">
        <w:rPr>
          <w:i/>
          <w:lang w:val="en-US"/>
        </w:rPr>
        <w:t>CatImageAbstract</w:t>
      </w:r>
      <w:proofErr w:type="spellEnd"/>
      <w:r w:rsidRPr="007319FF">
        <w:t xml:space="preserve"> </w:t>
      </w:r>
      <w:r>
        <w:t>хранит следующие методы и свойства:</w:t>
      </w:r>
    </w:p>
    <w:p w14:paraId="03808465" w14:textId="77777777" w:rsidR="0017757F" w:rsidRPr="007319FF" w:rsidRDefault="0017757F" w:rsidP="0017757F">
      <w:pPr>
        <w:pStyle w:val="1-"/>
        <w:numPr>
          <w:ilvl w:val="0"/>
          <w:numId w:val="45"/>
        </w:numPr>
        <w:ind w:left="1134"/>
      </w:pPr>
      <w:r>
        <w:t xml:space="preserve">Метод </w:t>
      </w:r>
      <w:r w:rsidRPr="00462C1D">
        <w:t>__</w:t>
      </w:r>
      <w:proofErr w:type="spellStart"/>
      <w:r w:rsidRPr="00462C1D">
        <w:t>init</w:t>
      </w:r>
      <w:proofErr w:type="spellEnd"/>
      <w:r w:rsidRPr="00462C1D">
        <w:t>_</w:t>
      </w:r>
      <w:proofErr w:type="gramStart"/>
      <w:r w:rsidRPr="00462C1D">
        <w:t>_(</w:t>
      </w:r>
      <w:proofErr w:type="gramEnd"/>
      <w:r w:rsidRPr="00462C1D">
        <w:t xml:space="preserve">) – </w:t>
      </w:r>
      <w:r>
        <w:t>и</w:t>
      </w:r>
      <w:r w:rsidRPr="00462C1D">
        <w:t>нициализирует объект с массивом изображения, породой и URL;</w:t>
      </w:r>
    </w:p>
    <w:p w14:paraId="7463CAC4" w14:textId="77777777" w:rsidR="0017757F" w:rsidRPr="007319FF" w:rsidRDefault="0017757F" w:rsidP="0017757F">
      <w:pPr>
        <w:pStyle w:val="1-"/>
        <w:numPr>
          <w:ilvl w:val="0"/>
          <w:numId w:val="45"/>
        </w:numPr>
        <w:ind w:left="1134"/>
      </w:pPr>
      <w:r>
        <w:t xml:space="preserve">Свойство </w:t>
      </w:r>
      <w:proofErr w:type="spellStart"/>
      <w:r w:rsidRPr="00462C1D">
        <w:t>image_array</w:t>
      </w:r>
      <w:proofErr w:type="spellEnd"/>
      <w:r w:rsidRPr="00462C1D">
        <w:t xml:space="preserve"> – </w:t>
      </w:r>
      <w:r>
        <w:t>для получения</w:t>
      </w:r>
      <w:r w:rsidRPr="00462C1D">
        <w:t xml:space="preserve"> массив</w:t>
      </w:r>
      <w:r>
        <w:t>а</w:t>
      </w:r>
      <w:r w:rsidRPr="00462C1D">
        <w:t xml:space="preserve"> изображения;</w:t>
      </w:r>
    </w:p>
    <w:p w14:paraId="3366B1EA" w14:textId="77777777" w:rsidR="0017757F" w:rsidRPr="007319FF" w:rsidRDefault="0017757F" w:rsidP="0017757F">
      <w:pPr>
        <w:pStyle w:val="1-"/>
        <w:numPr>
          <w:ilvl w:val="0"/>
          <w:numId w:val="45"/>
        </w:numPr>
        <w:ind w:left="1134"/>
      </w:pPr>
      <w:r>
        <w:t xml:space="preserve">Свойство </w:t>
      </w:r>
      <w:proofErr w:type="spellStart"/>
      <w:r w:rsidRPr="00462C1D">
        <w:t>breed</w:t>
      </w:r>
      <w:proofErr w:type="spellEnd"/>
      <w:r>
        <w:t xml:space="preserve"> </w:t>
      </w:r>
      <w:r w:rsidRPr="00462C1D">
        <w:t xml:space="preserve">– </w:t>
      </w:r>
      <w:r>
        <w:t>для получения</w:t>
      </w:r>
      <w:r w:rsidRPr="00462C1D">
        <w:t xml:space="preserve"> пород</w:t>
      </w:r>
      <w:r>
        <w:t>ы</w:t>
      </w:r>
      <w:r w:rsidRPr="00462C1D">
        <w:t xml:space="preserve"> </w:t>
      </w:r>
      <w:r>
        <w:t>кота</w:t>
      </w:r>
      <w:r w:rsidRPr="00462C1D">
        <w:t>;</w:t>
      </w:r>
    </w:p>
    <w:p w14:paraId="05C43740" w14:textId="77777777" w:rsidR="0017757F" w:rsidRPr="007319FF" w:rsidRDefault="0017757F" w:rsidP="0017757F">
      <w:pPr>
        <w:pStyle w:val="1-"/>
        <w:numPr>
          <w:ilvl w:val="0"/>
          <w:numId w:val="45"/>
        </w:numPr>
        <w:ind w:left="1134"/>
      </w:pPr>
      <w:r>
        <w:t xml:space="preserve">Свойство </w:t>
      </w:r>
      <w:proofErr w:type="spellStart"/>
      <w:r w:rsidRPr="00462C1D">
        <w:t>image_url</w:t>
      </w:r>
      <w:proofErr w:type="spellEnd"/>
      <w:r w:rsidRPr="00462C1D">
        <w:t xml:space="preserve"> – </w:t>
      </w:r>
      <w:r>
        <w:t>для получения</w:t>
      </w:r>
      <w:r w:rsidRPr="00462C1D">
        <w:t xml:space="preserve"> URL изображения;</w:t>
      </w:r>
    </w:p>
    <w:p w14:paraId="5388528A" w14:textId="77777777" w:rsidR="0017757F" w:rsidRDefault="0017757F" w:rsidP="0017757F">
      <w:pPr>
        <w:pStyle w:val="1-"/>
        <w:numPr>
          <w:ilvl w:val="0"/>
          <w:numId w:val="45"/>
        </w:numPr>
        <w:ind w:left="1134"/>
      </w:pPr>
      <w:r>
        <w:t xml:space="preserve">Свойство </w:t>
      </w:r>
      <w:proofErr w:type="spellStart"/>
      <w:r w:rsidRPr="00462C1D">
        <w:t>shape</w:t>
      </w:r>
      <w:proofErr w:type="spellEnd"/>
      <w:r>
        <w:t xml:space="preserve"> </w:t>
      </w:r>
      <w:r w:rsidRPr="00462C1D">
        <w:t xml:space="preserve">– </w:t>
      </w:r>
      <w:r>
        <w:t>для получения</w:t>
      </w:r>
      <w:r w:rsidRPr="00462C1D">
        <w:t xml:space="preserve"> форм</w:t>
      </w:r>
      <w:r>
        <w:t>ы</w:t>
      </w:r>
      <w:r w:rsidRPr="00462C1D">
        <w:t xml:space="preserve"> массива изображени</w:t>
      </w:r>
      <w:r>
        <w:t>я</w:t>
      </w:r>
      <w:r w:rsidRPr="00462C1D">
        <w:t>;</w:t>
      </w:r>
    </w:p>
    <w:p w14:paraId="2FD34C21" w14:textId="77777777" w:rsidR="0017757F" w:rsidRPr="00462C1D" w:rsidRDefault="0017757F" w:rsidP="0017757F">
      <w:pPr>
        <w:pStyle w:val="1-"/>
        <w:numPr>
          <w:ilvl w:val="0"/>
          <w:numId w:val="45"/>
        </w:numPr>
        <w:ind w:left="1134"/>
      </w:pPr>
      <w:proofErr w:type="spellStart"/>
      <w:r w:rsidRPr="00462C1D">
        <w:t>detect_edges_</w:t>
      </w:r>
      <w:proofErr w:type="gramStart"/>
      <w:r w:rsidRPr="00462C1D">
        <w:t>custom</w:t>
      </w:r>
      <w:proofErr w:type="spellEnd"/>
      <w:r w:rsidRPr="00462C1D">
        <w:t>(</w:t>
      </w:r>
      <w:proofErr w:type="gramEnd"/>
      <w:r w:rsidRPr="00462C1D">
        <w:t xml:space="preserve">) – </w:t>
      </w:r>
      <w:r>
        <w:t>а</w:t>
      </w:r>
      <w:r w:rsidRPr="00462C1D">
        <w:t>бстрактный метод для детекции краёв собственной реализацией;</w:t>
      </w:r>
    </w:p>
    <w:p w14:paraId="581C5937" w14:textId="77777777" w:rsidR="0017757F" w:rsidRPr="00462C1D" w:rsidRDefault="0017757F" w:rsidP="0017757F">
      <w:pPr>
        <w:pStyle w:val="1-"/>
        <w:numPr>
          <w:ilvl w:val="0"/>
          <w:numId w:val="45"/>
        </w:numPr>
        <w:ind w:left="1134"/>
      </w:pPr>
      <w:proofErr w:type="spellStart"/>
      <w:r w:rsidRPr="00462C1D">
        <w:t>detect_edges_</w:t>
      </w:r>
      <w:proofErr w:type="gramStart"/>
      <w:r w:rsidRPr="00462C1D">
        <w:t>library</w:t>
      </w:r>
      <w:proofErr w:type="spellEnd"/>
      <w:r w:rsidRPr="00462C1D">
        <w:t>(</w:t>
      </w:r>
      <w:proofErr w:type="gramEnd"/>
      <w:r w:rsidRPr="00462C1D">
        <w:t xml:space="preserve">) – </w:t>
      </w:r>
      <w:r>
        <w:t>а</w:t>
      </w:r>
      <w:r w:rsidRPr="00462C1D">
        <w:t>бстрактный метод для детекции краёв библиотечными средствами;</w:t>
      </w:r>
    </w:p>
    <w:p w14:paraId="52977AE8" w14:textId="77777777" w:rsidR="0017757F" w:rsidRDefault="0017757F" w:rsidP="0017757F">
      <w:pPr>
        <w:pStyle w:val="1-"/>
        <w:numPr>
          <w:ilvl w:val="0"/>
          <w:numId w:val="45"/>
        </w:numPr>
        <w:ind w:left="1134"/>
      </w:pPr>
      <w:r w:rsidRPr="00462C1D">
        <w:t>_</w:t>
      </w:r>
      <w:proofErr w:type="spellStart"/>
      <w:r w:rsidRPr="00462C1D">
        <w:t>prepare_</w:t>
      </w:r>
      <w:proofErr w:type="gramStart"/>
      <w:r w:rsidRPr="00462C1D">
        <w:t>images</w:t>
      </w:r>
      <w:proofErr w:type="spellEnd"/>
      <w:r w:rsidRPr="00462C1D">
        <w:t>(</w:t>
      </w:r>
      <w:proofErr w:type="gramEnd"/>
      <w:r w:rsidRPr="00462C1D">
        <w:t xml:space="preserve">) – </w:t>
      </w:r>
      <w:r>
        <w:t>приводит</w:t>
      </w:r>
      <w:r w:rsidRPr="00462C1D">
        <w:t xml:space="preserve"> два изображения к одинаковому размеру и числу каналов;</w:t>
      </w:r>
    </w:p>
    <w:p w14:paraId="1852EDA6" w14:textId="77777777" w:rsidR="0017757F" w:rsidRPr="00462C1D" w:rsidRDefault="0017757F" w:rsidP="0017757F">
      <w:pPr>
        <w:pStyle w:val="1-"/>
        <w:numPr>
          <w:ilvl w:val="0"/>
          <w:numId w:val="45"/>
        </w:numPr>
        <w:ind w:left="1134"/>
      </w:pPr>
      <w:r w:rsidRPr="00462C1D">
        <w:t>__</w:t>
      </w:r>
      <w:proofErr w:type="spellStart"/>
      <w:r w:rsidRPr="00462C1D">
        <w:t>add</w:t>
      </w:r>
      <w:proofErr w:type="spellEnd"/>
      <w:r w:rsidRPr="00462C1D">
        <w:t>_</w:t>
      </w:r>
      <w:proofErr w:type="gramStart"/>
      <w:r w:rsidRPr="00462C1D">
        <w:t>_(</w:t>
      </w:r>
      <w:proofErr w:type="gramEnd"/>
      <w:r w:rsidRPr="00462C1D">
        <w:t xml:space="preserve">) – </w:t>
      </w:r>
      <w:r>
        <w:t>п</w:t>
      </w:r>
      <w:r w:rsidRPr="00462C1D">
        <w:t>ерегрузка оператора сложения для поэлементного сложения изображений;</w:t>
      </w:r>
    </w:p>
    <w:p w14:paraId="4073CB34" w14:textId="77777777" w:rsidR="0017757F" w:rsidRPr="000D763A" w:rsidRDefault="0017757F" w:rsidP="0017757F">
      <w:pPr>
        <w:pStyle w:val="1-"/>
        <w:numPr>
          <w:ilvl w:val="0"/>
          <w:numId w:val="45"/>
        </w:numPr>
        <w:ind w:left="1134"/>
      </w:pPr>
      <w:r w:rsidRPr="000D763A">
        <w:t>__</w:t>
      </w:r>
      <w:proofErr w:type="spellStart"/>
      <w:r w:rsidRPr="000D763A">
        <w:t>sub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п</w:t>
      </w:r>
      <w:r w:rsidRPr="000D763A">
        <w:t>ерегрузка оператора вычитания для поэлементного вычитания изображений;</w:t>
      </w:r>
    </w:p>
    <w:p w14:paraId="354751D3" w14:textId="77777777" w:rsidR="0017757F" w:rsidRPr="000D763A" w:rsidRDefault="0017757F" w:rsidP="0017757F">
      <w:pPr>
        <w:pStyle w:val="1-"/>
        <w:numPr>
          <w:ilvl w:val="0"/>
          <w:numId w:val="45"/>
        </w:numPr>
        <w:ind w:left="1134"/>
      </w:pPr>
      <w:r w:rsidRPr="000D763A">
        <w:t>__</w:t>
      </w:r>
      <w:proofErr w:type="spellStart"/>
      <w:r w:rsidRPr="000D763A">
        <w:t>str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в</w:t>
      </w:r>
      <w:r w:rsidRPr="000D763A">
        <w:t>озвращает строковое представление объекта;</w:t>
      </w:r>
    </w:p>
    <w:p w14:paraId="0C1ACD85" w14:textId="77777777" w:rsidR="0017757F" w:rsidRDefault="0017757F" w:rsidP="0017757F">
      <w:pPr>
        <w:pStyle w:val="1-"/>
        <w:numPr>
          <w:ilvl w:val="0"/>
          <w:numId w:val="45"/>
        </w:numPr>
        <w:ind w:left="1134"/>
      </w:pPr>
      <w:r w:rsidRPr="000D763A">
        <w:lastRenderedPageBreak/>
        <w:t>__</w:t>
      </w:r>
      <w:proofErr w:type="spellStart"/>
      <w:r w:rsidRPr="000D763A">
        <w:t>repr</w:t>
      </w:r>
      <w:proofErr w:type="spellEnd"/>
      <w:r w:rsidRPr="000D763A">
        <w:t>_</w:t>
      </w:r>
      <w:proofErr w:type="gramStart"/>
      <w:r w:rsidRPr="000D763A">
        <w:t>_(</w:t>
      </w:r>
      <w:proofErr w:type="gramEnd"/>
      <w:r w:rsidRPr="000D763A">
        <w:t xml:space="preserve">) – </w:t>
      </w:r>
      <w:r>
        <w:t>в</w:t>
      </w:r>
      <w:r w:rsidRPr="000D763A">
        <w:t>озвращает строковое представление объекта для отладки.</w:t>
      </w:r>
    </w:p>
    <w:p w14:paraId="7B4B0DD4" w14:textId="77777777" w:rsidR="0017757F" w:rsidRPr="002B0385" w:rsidRDefault="0017757F" w:rsidP="0017757F">
      <w:pPr>
        <w:pStyle w:val="4"/>
        <w:rPr>
          <w:lang w:val="ru-RU"/>
        </w:rPr>
      </w:pPr>
      <w:bookmarkStart w:id="25" w:name="_Toc216828015"/>
      <w:bookmarkStart w:id="26" w:name="_Toc217080828"/>
      <w:r>
        <w:rPr>
          <w:lang w:val="ru-RU"/>
        </w:rPr>
        <w:t xml:space="preserve">Класс </w:t>
      </w:r>
      <w:proofErr w:type="spellStart"/>
      <w:r w:rsidRPr="002B0385">
        <w:rPr>
          <w:lang w:val="ru-RU"/>
        </w:rPr>
        <w:t>CatImageGrayscale</w:t>
      </w:r>
      <w:bookmarkEnd w:id="25"/>
      <w:bookmarkEnd w:id="26"/>
      <w:proofErr w:type="spellEnd"/>
    </w:p>
    <w:p w14:paraId="095E65CC" w14:textId="77777777" w:rsidR="0017757F" w:rsidRDefault="0017757F" w:rsidP="0017757F">
      <w:pPr>
        <w:pStyle w:val="1-"/>
      </w:pPr>
      <w:proofErr w:type="spellStart"/>
      <w:r w:rsidRPr="002B0385">
        <w:rPr>
          <w:i/>
          <w:lang w:val="en-US"/>
        </w:rPr>
        <w:t>CatImageGrayscale</w:t>
      </w:r>
      <w:proofErr w:type="spellEnd"/>
      <w:r w:rsidRPr="002B0385">
        <w:t xml:space="preserve"> – </w:t>
      </w:r>
      <w:r>
        <w:t>класс для обработки 2-канального изображения. Наследуется от класса</w:t>
      </w:r>
      <w:r>
        <w:rPr>
          <w:lang w:val="en-US"/>
        </w:rPr>
        <w:t xml:space="preserve">. </w:t>
      </w:r>
      <w:r>
        <w:t xml:space="preserve">Имеет следующие методы: </w:t>
      </w:r>
    </w:p>
    <w:p w14:paraId="0573E641" w14:textId="77777777" w:rsidR="0017757F" w:rsidRDefault="0017757F" w:rsidP="0017757F">
      <w:pPr>
        <w:pStyle w:val="1-"/>
        <w:numPr>
          <w:ilvl w:val="0"/>
          <w:numId w:val="46"/>
        </w:numPr>
      </w:pPr>
      <w:proofErr w:type="spellStart"/>
      <w:r w:rsidRPr="000D763A">
        <w:t>detect_edges_</w:t>
      </w:r>
      <w:proofErr w:type="gramStart"/>
      <w:r w:rsidRPr="000D763A">
        <w:t>custom</w:t>
      </w:r>
      <w:proofErr w:type="spellEnd"/>
      <w:r w:rsidRPr="000D763A">
        <w:t>(</w:t>
      </w:r>
      <w:proofErr w:type="gramEnd"/>
      <w:r w:rsidRPr="000D763A">
        <w:t xml:space="preserve">) </w:t>
      </w:r>
      <w:r>
        <w:t>- в</w:t>
      </w:r>
      <w:r w:rsidRPr="000D763A">
        <w:t xml:space="preserve">ыполняет детекцию краёв с использованием собственной реализации </w:t>
      </w:r>
      <w:proofErr w:type="spellStart"/>
      <w:r w:rsidRPr="000D763A">
        <w:t>ImageProcessing</w:t>
      </w:r>
      <w:proofErr w:type="spellEnd"/>
      <w:r w:rsidRPr="000D763A">
        <w:t>;</w:t>
      </w:r>
    </w:p>
    <w:p w14:paraId="4A55065B" w14:textId="77777777" w:rsidR="0017757F" w:rsidRDefault="0017757F" w:rsidP="0017757F">
      <w:pPr>
        <w:pStyle w:val="1-"/>
        <w:numPr>
          <w:ilvl w:val="0"/>
          <w:numId w:val="46"/>
        </w:numPr>
      </w:pPr>
      <w:proofErr w:type="spellStart"/>
      <w:r w:rsidRPr="000D763A">
        <w:t>detect_edges_</w:t>
      </w:r>
      <w:proofErr w:type="gramStart"/>
      <w:r w:rsidRPr="000D763A">
        <w:t>library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с использованием оператора Лапласиана из </w:t>
      </w:r>
      <w:proofErr w:type="spellStart"/>
      <w:r w:rsidRPr="000D763A">
        <w:t>OpenCV</w:t>
      </w:r>
      <w:proofErr w:type="spellEnd"/>
      <w:r w:rsidRPr="000D763A">
        <w:t>.</w:t>
      </w:r>
    </w:p>
    <w:p w14:paraId="3AE1BA7C" w14:textId="77777777" w:rsidR="0017757F" w:rsidRDefault="0017757F" w:rsidP="0017757F">
      <w:pPr>
        <w:pStyle w:val="4"/>
      </w:pPr>
      <w:bookmarkStart w:id="27" w:name="_Toc216828016"/>
      <w:bookmarkStart w:id="28" w:name="_Toc217080829"/>
      <w:r>
        <w:rPr>
          <w:lang w:val="ru-RU"/>
        </w:rPr>
        <w:t xml:space="preserve">Класс </w:t>
      </w:r>
      <w:proofErr w:type="spellStart"/>
      <w:r>
        <w:t>ColorCatImage</w:t>
      </w:r>
      <w:bookmarkEnd w:id="27"/>
      <w:bookmarkEnd w:id="28"/>
      <w:proofErr w:type="spellEnd"/>
    </w:p>
    <w:p w14:paraId="00BBF055" w14:textId="77777777" w:rsidR="0017757F" w:rsidRPr="004905CA" w:rsidRDefault="0017757F" w:rsidP="0017757F">
      <w:pPr>
        <w:pStyle w:val="1-"/>
      </w:pPr>
      <w:proofErr w:type="spellStart"/>
      <w:r>
        <w:rPr>
          <w:i/>
          <w:lang w:val="en-US"/>
        </w:rPr>
        <w:t>ColorCatImage</w:t>
      </w:r>
      <w:proofErr w:type="spellEnd"/>
      <w:r w:rsidRPr="004905CA">
        <w:rPr>
          <w:i/>
        </w:rPr>
        <w:t xml:space="preserve"> </w:t>
      </w:r>
      <w:r w:rsidRPr="004905CA">
        <w:t xml:space="preserve">– класс для обработки </w:t>
      </w:r>
      <w:r>
        <w:t>3</w:t>
      </w:r>
      <w:r w:rsidRPr="004905CA">
        <w:t xml:space="preserve">-канального изображения. Наследуется от класса </w:t>
      </w:r>
      <w:proofErr w:type="spellStart"/>
      <w:r w:rsidRPr="004905CA">
        <w:rPr>
          <w:i/>
          <w:lang w:val="en-US"/>
        </w:rPr>
        <w:t>CatImag</w:t>
      </w:r>
      <w:r>
        <w:rPr>
          <w:i/>
          <w:lang w:val="en-US"/>
        </w:rPr>
        <w:t>e</w:t>
      </w:r>
      <w:proofErr w:type="spellEnd"/>
      <w:r w:rsidRPr="004905CA">
        <w:t xml:space="preserve">. Имеет следующие методы: </w:t>
      </w:r>
    </w:p>
    <w:p w14:paraId="44FF92B8" w14:textId="77777777" w:rsidR="0017757F" w:rsidRDefault="0017757F" w:rsidP="0017757F">
      <w:pPr>
        <w:pStyle w:val="1-"/>
        <w:numPr>
          <w:ilvl w:val="0"/>
          <w:numId w:val="46"/>
        </w:numPr>
      </w:pPr>
      <w:proofErr w:type="spellStart"/>
      <w:r w:rsidRPr="000D763A">
        <w:t>detect_edges_</w:t>
      </w:r>
      <w:proofErr w:type="gramStart"/>
      <w:r w:rsidRPr="000D763A">
        <w:t>custom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с использованием собственной реализации </w:t>
      </w:r>
      <w:proofErr w:type="spellStart"/>
      <w:r w:rsidRPr="000D763A">
        <w:t>ImageProcessing</w:t>
      </w:r>
      <w:proofErr w:type="spellEnd"/>
      <w:r w:rsidRPr="000D763A">
        <w:t>;</w:t>
      </w:r>
    </w:p>
    <w:p w14:paraId="1BAC6C45" w14:textId="77777777" w:rsidR="0017757F" w:rsidRPr="000D763A" w:rsidRDefault="0017757F" w:rsidP="0017757F">
      <w:pPr>
        <w:pStyle w:val="1-"/>
        <w:numPr>
          <w:ilvl w:val="0"/>
          <w:numId w:val="46"/>
        </w:numPr>
      </w:pPr>
      <w:proofErr w:type="spellStart"/>
      <w:r w:rsidRPr="000D763A">
        <w:t>detect_edges_</w:t>
      </w:r>
      <w:proofErr w:type="gramStart"/>
      <w:r w:rsidRPr="000D763A">
        <w:t>library</w:t>
      </w:r>
      <w:proofErr w:type="spellEnd"/>
      <w:r w:rsidRPr="000D763A">
        <w:t>(</w:t>
      </w:r>
      <w:proofErr w:type="gramEnd"/>
      <w:r w:rsidRPr="000D763A">
        <w:t xml:space="preserve">) → Выполняет детекцию краёв цветного изображения методом </w:t>
      </w:r>
      <w:proofErr w:type="spellStart"/>
      <w:r w:rsidRPr="000D763A">
        <w:t>Canny</w:t>
      </w:r>
      <w:proofErr w:type="spellEnd"/>
      <w:r w:rsidRPr="000D763A">
        <w:t xml:space="preserve"> с предварительным преобразованием в градации серого.</w:t>
      </w:r>
    </w:p>
    <w:p w14:paraId="40C266B0" w14:textId="77777777" w:rsidR="0017757F" w:rsidRDefault="0017757F" w:rsidP="0017757F">
      <w:pPr>
        <w:pStyle w:val="3"/>
        <w:rPr>
          <w:lang w:val="en-US"/>
        </w:rPr>
      </w:pPr>
      <w:bookmarkStart w:id="29" w:name="_Toc216828017"/>
      <w:bookmarkStart w:id="30" w:name="_Toc217080830"/>
      <w:r>
        <w:t xml:space="preserve">Класс </w:t>
      </w:r>
      <w:proofErr w:type="spellStart"/>
      <w:r w:rsidRPr="000D763A">
        <w:rPr>
          <w:lang w:val="en-US"/>
        </w:rPr>
        <w:t>AsyncCatImageProcessor</w:t>
      </w:r>
      <w:proofErr w:type="spellEnd"/>
      <w:r>
        <w:rPr>
          <w:lang w:val="en-US"/>
        </w:rPr>
        <w:t>:</w:t>
      </w:r>
      <w:bookmarkEnd w:id="29"/>
      <w:bookmarkEnd w:id="30"/>
    </w:p>
    <w:p w14:paraId="7CEA3CAF" w14:textId="77777777" w:rsidR="0017757F" w:rsidRDefault="0017757F" w:rsidP="0017757F">
      <w:pPr>
        <w:pStyle w:val="1-"/>
      </w:pPr>
      <w:r>
        <w:t xml:space="preserve">Класс инкапсулирует функционал работы с </w:t>
      </w:r>
      <w:r>
        <w:rPr>
          <w:lang w:val="en-US"/>
        </w:rPr>
        <w:t>API</w:t>
      </w:r>
      <w:r w:rsidRPr="00170A1E">
        <w:t xml:space="preserve"> </w:t>
      </w:r>
      <w:r>
        <w:t xml:space="preserve">и обработку изображения с последующим сохранением результатов. Класс содержит в себе следующие поля: </w:t>
      </w:r>
    </w:p>
    <w:p w14:paraId="4127021B" w14:textId="77777777" w:rsidR="0017757F" w:rsidRPr="000D763A" w:rsidRDefault="0017757F" w:rsidP="0017757F">
      <w:pPr>
        <w:pStyle w:val="1-"/>
        <w:numPr>
          <w:ilvl w:val="0"/>
          <w:numId w:val="47"/>
        </w:numPr>
      </w:pPr>
      <w:r w:rsidRPr="000D763A">
        <w:t>_</w:t>
      </w:r>
      <w:proofErr w:type="spellStart"/>
      <w:r w:rsidRPr="000D763A">
        <w:t>api_url</w:t>
      </w:r>
      <w:proofErr w:type="spellEnd"/>
      <w:r w:rsidRPr="000D763A">
        <w:t xml:space="preserve"> – URL API для получения изображений;</w:t>
      </w:r>
    </w:p>
    <w:p w14:paraId="10889B4E" w14:textId="77777777" w:rsidR="0017757F" w:rsidRPr="000D763A" w:rsidRDefault="0017757F" w:rsidP="0017757F">
      <w:pPr>
        <w:pStyle w:val="1-"/>
        <w:numPr>
          <w:ilvl w:val="0"/>
          <w:numId w:val="47"/>
        </w:numPr>
      </w:pPr>
      <w:r w:rsidRPr="000D763A">
        <w:t>_</w:t>
      </w:r>
      <w:proofErr w:type="spellStart"/>
      <w:r w:rsidRPr="000D763A">
        <w:t>api_key</w:t>
      </w:r>
      <w:proofErr w:type="spellEnd"/>
      <w:r w:rsidRPr="000D763A">
        <w:t xml:space="preserve"> – </w:t>
      </w:r>
      <w:r>
        <w:t>к</w:t>
      </w:r>
      <w:r w:rsidRPr="000D763A">
        <w:t>люч API из переменных окружения;</w:t>
      </w:r>
    </w:p>
    <w:p w14:paraId="63BABC7A" w14:textId="77777777" w:rsidR="0017757F" w:rsidRPr="000D763A" w:rsidRDefault="0017757F" w:rsidP="0017757F">
      <w:pPr>
        <w:pStyle w:val="1-"/>
        <w:numPr>
          <w:ilvl w:val="0"/>
          <w:numId w:val="47"/>
        </w:numPr>
      </w:pPr>
      <w:proofErr w:type="spellStart"/>
      <w:r w:rsidRPr="000D763A">
        <w:t>image_data</w:t>
      </w:r>
      <w:proofErr w:type="spellEnd"/>
      <w:r w:rsidRPr="000D763A">
        <w:t xml:space="preserve"> – </w:t>
      </w:r>
      <w:r>
        <w:t>с</w:t>
      </w:r>
      <w:r w:rsidRPr="000D763A">
        <w:t>писок данных изображений для обработки.</w:t>
      </w:r>
    </w:p>
    <w:p w14:paraId="0DDD768E" w14:textId="77777777" w:rsidR="0017757F" w:rsidRDefault="0017757F" w:rsidP="0017757F">
      <w:pPr>
        <w:pStyle w:val="1-"/>
        <w:ind w:firstLine="0"/>
      </w:pPr>
      <w:r>
        <w:t>У класса определены следующие методы:</w:t>
      </w:r>
    </w:p>
    <w:p w14:paraId="0419DE16" w14:textId="77777777" w:rsidR="0017757F" w:rsidRDefault="0017757F" w:rsidP="0017757F">
      <w:pPr>
        <w:pStyle w:val="1-"/>
        <w:numPr>
          <w:ilvl w:val="0"/>
          <w:numId w:val="49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 – инициализация процессора с проверкой API_KEY</w:t>
      </w:r>
      <w:r w:rsidRPr="00BB5574">
        <w:t>;</w:t>
      </w:r>
    </w:p>
    <w:p w14:paraId="6F69A3D1" w14:textId="77777777" w:rsidR="0017757F" w:rsidRPr="00BB5574" w:rsidRDefault="0017757F" w:rsidP="0017757F">
      <w:pPr>
        <w:pStyle w:val="1-"/>
        <w:numPr>
          <w:ilvl w:val="0"/>
          <w:numId w:val="49"/>
        </w:numPr>
      </w:pPr>
      <w:r>
        <w:t xml:space="preserve">Свойство </w:t>
      </w:r>
      <w:proofErr w:type="spellStart"/>
      <w:r>
        <w:t>image_data</w:t>
      </w:r>
      <w:proofErr w:type="spellEnd"/>
      <w:r>
        <w:t xml:space="preserve"> – для получения данных загруженных изображений</w:t>
      </w:r>
      <w:r w:rsidRPr="00BB5574">
        <w:t>;</w:t>
      </w:r>
    </w:p>
    <w:p w14:paraId="42BE811C" w14:textId="77777777" w:rsidR="0017757F" w:rsidRPr="00BB5574" w:rsidRDefault="0017757F" w:rsidP="0017757F">
      <w:pPr>
        <w:pStyle w:val="1-"/>
        <w:numPr>
          <w:ilvl w:val="0"/>
          <w:numId w:val="49"/>
        </w:numPr>
      </w:pPr>
      <w:proofErr w:type="spellStart"/>
      <w:r>
        <w:t>download_single_</w:t>
      </w:r>
      <w:proofErr w:type="gramStart"/>
      <w:r>
        <w:t>image</w:t>
      </w:r>
      <w:proofErr w:type="spellEnd"/>
      <w:r>
        <w:t>(</w:t>
      </w:r>
      <w:proofErr w:type="gramEnd"/>
      <w:r>
        <w:t>) – асинхронно скачивает одно изображение, определяет породу, сохраняет оригинал</w:t>
      </w:r>
      <w:r w:rsidRPr="00BB5574">
        <w:t>;</w:t>
      </w:r>
    </w:p>
    <w:p w14:paraId="216BF680" w14:textId="77777777" w:rsidR="0017757F" w:rsidRPr="00BB5574" w:rsidRDefault="0017757F" w:rsidP="0017757F">
      <w:pPr>
        <w:pStyle w:val="1-"/>
        <w:numPr>
          <w:ilvl w:val="0"/>
          <w:numId w:val="49"/>
        </w:numPr>
      </w:pPr>
      <w:proofErr w:type="spellStart"/>
      <w:r>
        <w:lastRenderedPageBreak/>
        <w:t>download_images_</w:t>
      </w:r>
      <w:proofErr w:type="gramStart"/>
      <w:r>
        <w:t>async</w:t>
      </w:r>
      <w:proofErr w:type="spellEnd"/>
      <w:r>
        <w:t>(</w:t>
      </w:r>
      <w:proofErr w:type="gramEnd"/>
      <w:r>
        <w:t>) – асинхронно загружает несколько изображений с API (с таймером и логированием)</w:t>
      </w:r>
      <w:r w:rsidRPr="00BB5574">
        <w:t>;</w:t>
      </w:r>
    </w:p>
    <w:p w14:paraId="45DC527C" w14:textId="77777777" w:rsidR="0017757F" w:rsidRPr="00BB5574" w:rsidRDefault="0017757F" w:rsidP="0017757F">
      <w:pPr>
        <w:pStyle w:val="1-"/>
        <w:numPr>
          <w:ilvl w:val="0"/>
          <w:numId w:val="49"/>
        </w:numPr>
      </w:pPr>
      <w:proofErr w:type="spellStart"/>
      <w:r>
        <w:t>process_images_</w:t>
      </w:r>
      <w:proofErr w:type="gramStart"/>
      <w:r>
        <w:t>parallel</w:t>
      </w:r>
      <w:proofErr w:type="spellEnd"/>
      <w:r>
        <w:t>(</w:t>
      </w:r>
      <w:proofErr w:type="gramEnd"/>
      <w:r>
        <w:t>) – параллельно обрабатывает изображения в отдельных процессах (создаёт Color/</w:t>
      </w:r>
      <w:proofErr w:type="spellStart"/>
      <w:r>
        <w:t>GrayscaleCatImage</w:t>
      </w:r>
      <w:proofErr w:type="spellEnd"/>
      <w:r>
        <w:t>, детектирует края)</w:t>
      </w:r>
      <w:r w:rsidRPr="00BB5574">
        <w:t>;</w:t>
      </w:r>
    </w:p>
    <w:p w14:paraId="30552B8D" w14:textId="77777777" w:rsidR="0017757F" w:rsidRDefault="0017757F" w:rsidP="0017757F">
      <w:pPr>
        <w:pStyle w:val="1-"/>
        <w:numPr>
          <w:ilvl w:val="0"/>
          <w:numId w:val="49"/>
        </w:numPr>
        <w:rPr>
          <w:lang w:val="en-US"/>
        </w:rPr>
      </w:pPr>
      <w:r w:rsidRPr="00BB5574">
        <w:rPr>
          <w:lang w:val="en-US"/>
        </w:rPr>
        <w:t>_</w:t>
      </w:r>
      <w:proofErr w:type="spellStart"/>
      <w:r w:rsidRPr="00BB5574">
        <w:rPr>
          <w:lang w:val="en-US"/>
        </w:rPr>
        <w:t>save_processed_</w:t>
      </w:r>
      <w:proofErr w:type="gramStart"/>
      <w:r w:rsidRPr="00BB5574">
        <w:rPr>
          <w:lang w:val="en-US"/>
        </w:rPr>
        <w:t>images</w:t>
      </w:r>
      <w:proofErr w:type="spellEnd"/>
      <w:r w:rsidRPr="00BB5574">
        <w:rPr>
          <w:lang w:val="en-US"/>
        </w:rPr>
        <w:t>(</w:t>
      </w:r>
      <w:proofErr w:type="gramEnd"/>
      <w:r w:rsidRPr="00BB5574">
        <w:rPr>
          <w:lang w:val="en-US"/>
        </w:rPr>
        <w:t xml:space="preserve">) – </w:t>
      </w:r>
      <w:r>
        <w:t>сохраняет</w:t>
      </w:r>
      <w:r w:rsidRPr="00BB5574">
        <w:rPr>
          <w:lang w:val="en-US"/>
        </w:rPr>
        <w:t xml:space="preserve"> </w:t>
      </w:r>
      <w:r>
        <w:t>результаты</w:t>
      </w:r>
      <w:r w:rsidRPr="00BB5574">
        <w:rPr>
          <w:lang w:val="en-US"/>
        </w:rPr>
        <w:t xml:space="preserve"> </w:t>
      </w:r>
      <w:r>
        <w:t>детекции</w:t>
      </w:r>
      <w:r w:rsidRPr="00BB5574">
        <w:rPr>
          <w:lang w:val="en-US"/>
        </w:rPr>
        <w:t xml:space="preserve"> </w:t>
      </w:r>
      <w:r>
        <w:t>краёв</w:t>
      </w:r>
      <w:r w:rsidRPr="00BB5574">
        <w:rPr>
          <w:lang w:val="en-US"/>
        </w:rPr>
        <w:t xml:space="preserve"> (</w:t>
      </w:r>
      <w:proofErr w:type="spellStart"/>
      <w:r w:rsidRPr="00BB5574">
        <w:rPr>
          <w:lang w:val="en-US"/>
        </w:rPr>
        <w:t>custom_edges</w:t>
      </w:r>
      <w:proofErr w:type="spellEnd"/>
      <w:r w:rsidRPr="00BB5574">
        <w:rPr>
          <w:lang w:val="en-US"/>
        </w:rPr>
        <w:t xml:space="preserve"> </w:t>
      </w:r>
      <w:r>
        <w:t>и</w:t>
      </w:r>
      <w:r w:rsidRPr="00BB5574">
        <w:rPr>
          <w:lang w:val="en-US"/>
        </w:rPr>
        <w:t xml:space="preserve"> </w:t>
      </w:r>
      <w:proofErr w:type="spellStart"/>
      <w:r w:rsidRPr="00BB5574">
        <w:rPr>
          <w:lang w:val="en-US"/>
        </w:rPr>
        <w:t>library_edges</w:t>
      </w:r>
      <w:proofErr w:type="spellEnd"/>
      <w:r w:rsidRPr="00BB5574">
        <w:rPr>
          <w:lang w:val="en-US"/>
        </w:rPr>
        <w:t xml:space="preserve">) </w:t>
      </w:r>
      <w:r>
        <w:t>в</w:t>
      </w:r>
      <w:r w:rsidRPr="00BB5574">
        <w:rPr>
          <w:lang w:val="en-US"/>
        </w:rPr>
        <w:t xml:space="preserve"> </w:t>
      </w:r>
      <w:proofErr w:type="gramStart"/>
      <w:r w:rsidRPr="00BB5574">
        <w:rPr>
          <w:lang w:val="en-US"/>
        </w:rPr>
        <w:t>PNG</w:t>
      </w:r>
      <w:r>
        <w:rPr>
          <w:lang w:val="en-US"/>
        </w:rPr>
        <w:t>;</w:t>
      </w:r>
      <w:proofErr w:type="gramEnd"/>
    </w:p>
    <w:p w14:paraId="4E748528" w14:textId="77777777" w:rsidR="0017757F" w:rsidRDefault="0017757F" w:rsidP="0017757F">
      <w:pPr>
        <w:pStyle w:val="1-"/>
        <w:numPr>
          <w:ilvl w:val="0"/>
          <w:numId w:val="49"/>
        </w:numPr>
      </w:pPr>
      <w:proofErr w:type="spellStart"/>
      <w:r>
        <w:t>get_</w:t>
      </w:r>
      <w:proofErr w:type="gramStart"/>
      <w:r>
        <w:t>stats</w:t>
      </w:r>
      <w:proofErr w:type="spellEnd"/>
      <w:r>
        <w:t>(</w:t>
      </w:r>
      <w:proofErr w:type="gramEnd"/>
      <w:r>
        <w:t>) – возвращает статистику: количество, цветные/ЧБ, породы, размеры</w:t>
      </w:r>
    </w:p>
    <w:p w14:paraId="67252D90" w14:textId="77777777" w:rsidR="0017757F" w:rsidRDefault="0017757F" w:rsidP="0017757F">
      <w:pPr>
        <w:pStyle w:val="1-"/>
        <w:numPr>
          <w:ilvl w:val="0"/>
          <w:numId w:val="49"/>
        </w:numPr>
      </w:pPr>
      <w:proofErr w:type="spellStart"/>
      <w:r>
        <w:t>process_single_</w:t>
      </w:r>
      <w:proofErr w:type="gramStart"/>
      <w:r>
        <w:t>image</w:t>
      </w:r>
      <w:proofErr w:type="spellEnd"/>
      <w:r>
        <w:t>(</w:t>
      </w:r>
      <w:proofErr w:type="gramEnd"/>
      <w:r>
        <w:t>) – функция для обработки одного изображения в отдельном процессе (логирование, создание объекта изображения, детекция краёв)</w:t>
      </w:r>
      <w:r w:rsidRPr="00BB5574">
        <w:t>;</w:t>
      </w:r>
    </w:p>
    <w:p w14:paraId="1851EBF2" w14:textId="77777777" w:rsidR="0017757F" w:rsidRDefault="0017757F" w:rsidP="0017757F">
      <w:pPr>
        <w:pStyle w:val="1-"/>
        <w:numPr>
          <w:ilvl w:val="0"/>
          <w:numId w:val="49"/>
        </w:numPr>
      </w:pPr>
      <w:proofErr w:type="spellStart"/>
      <w:r>
        <w:t>async_</w:t>
      </w:r>
      <w:proofErr w:type="gramStart"/>
      <w:r>
        <w:t>main</w:t>
      </w:r>
      <w:proofErr w:type="spellEnd"/>
      <w:r>
        <w:t>(</w:t>
      </w:r>
      <w:proofErr w:type="gramEnd"/>
      <w:r>
        <w:t>) – основная асинхронная функция: создаёт процессор, загружает, обрабатывает, выводит статистику</w:t>
      </w:r>
      <w:r w:rsidRPr="00BB5574">
        <w:t>.</w:t>
      </w:r>
    </w:p>
    <w:p w14:paraId="19D55558" w14:textId="77777777" w:rsidR="0017757F" w:rsidRPr="00BB5574" w:rsidRDefault="0017757F" w:rsidP="0017757F">
      <w:pPr>
        <w:pStyle w:val="1-"/>
        <w:ind w:left="708" w:firstLine="0"/>
      </w:pPr>
      <w:r>
        <w:t>В модуле также присутствует глобальная переменная логгера для логи</w:t>
      </w:r>
      <w:r w:rsidRPr="00BB5574">
        <w:t>-</w:t>
      </w:r>
    </w:p>
    <w:p w14:paraId="2837CDD0" w14:textId="77777777" w:rsidR="0017757F" w:rsidRPr="00BB5574" w:rsidRDefault="0017757F" w:rsidP="0017757F">
      <w:pPr>
        <w:pStyle w:val="1-"/>
        <w:ind w:firstLine="0"/>
      </w:pPr>
      <w:proofErr w:type="spellStart"/>
      <w:r>
        <w:t>рования</w:t>
      </w:r>
      <w:proofErr w:type="spellEnd"/>
      <w:r>
        <w:t xml:space="preserve"> данных</w:t>
      </w:r>
      <w:r w:rsidRPr="00BB5574">
        <w:t>.</w:t>
      </w:r>
    </w:p>
    <w:p w14:paraId="7FDF6AEB" w14:textId="77777777" w:rsidR="0017757F" w:rsidRDefault="0017757F" w:rsidP="0017757F">
      <w:pPr>
        <w:pStyle w:val="2"/>
      </w:pPr>
      <w:bookmarkStart w:id="31" w:name="_Toc216828018"/>
      <w:bookmarkStart w:id="32" w:name="_Toc217080831"/>
      <w:r>
        <w:t>Покрытие тестами</w:t>
      </w:r>
      <w:bookmarkEnd w:id="31"/>
      <w:bookmarkEnd w:id="32"/>
    </w:p>
    <w:p w14:paraId="3915A8B7" w14:textId="77777777" w:rsidR="0017757F" w:rsidRDefault="0017757F" w:rsidP="0017757F">
      <w:pPr>
        <w:pStyle w:val="1-"/>
        <w:rPr>
          <w:lang w:val="en-US"/>
        </w:rPr>
      </w:pPr>
      <w:r>
        <w:t>Тестами</w:t>
      </w:r>
      <w:r w:rsidRPr="00545461">
        <w:rPr>
          <w:lang w:val="en-US"/>
        </w:rPr>
        <w:t xml:space="preserve"> </w:t>
      </w:r>
      <w:r>
        <w:t>покрыты</w:t>
      </w:r>
      <w:r w:rsidRPr="00545461">
        <w:rPr>
          <w:lang w:val="en-US"/>
        </w:rPr>
        <w:t xml:space="preserve"> </w:t>
      </w:r>
      <w:r>
        <w:t>классы</w:t>
      </w:r>
      <w:r w:rsidRPr="00545461">
        <w:rPr>
          <w:lang w:val="en-US"/>
        </w:rPr>
        <w:t xml:space="preserve"> </w:t>
      </w:r>
      <w:proofErr w:type="spellStart"/>
      <w:r w:rsidRPr="00863AFE">
        <w:rPr>
          <w:i/>
          <w:lang w:val="en-US"/>
        </w:rPr>
        <w:t>ColorCatImage</w:t>
      </w:r>
      <w:proofErr w:type="spellEnd"/>
      <w:r w:rsidRPr="00545461">
        <w:rPr>
          <w:i/>
          <w:lang w:val="en-US"/>
        </w:rPr>
        <w:t xml:space="preserve">, </w:t>
      </w:r>
      <w:proofErr w:type="spellStart"/>
      <w:r w:rsidRPr="00863AFE">
        <w:rPr>
          <w:i/>
          <w:lang w:val="en-US"/>
        </w:rPr>
        <w:t>GrayscaleCatImage</w:t>
      </w:r>
      <w:proofErr w:type="spellEnd"/>
      <w:r w:rsidRPr="00545461">
        <w:rPr>
          <w:i/>
          <w:lang w:val="en-US"/>
        </w:rPr>
        <w:t xml:space="preserve">, </w:t>
      </w:r>
      <w:proofErr w:type="spellStart"/>
      <w:r w:rsidRPr="00863AFE">
        <w:rPr>
          <w:i/>
          <w:lang w:val="en-US"/>
        </w:rPr>
        <w:t>AsyncCatImageProcessor</w:t>
      </w:r>
      <w:proofErr w:type="spellEnd"/>
      <w:r>
        <w:rPr>
          <w:lang w:val="en-US"/>
        </w:rPr>
        <w:t>.</w:t>
      </w:r>
    </w:p>
    <w:p w14:paraId="0EF64B2D" w14:textId="77777777" w:rsidR="0017757F" w:rsidRPr="00863AFE" w:rsidRDefault="0017757F" w:rsidP="0017757F">
      <w:pPr>
        <w:pStyle w:val="3"/>
        <w:rPr>
          <w:lang w:val="en-US"/>
        </w:rPr>
      </w:pPr>
      <w:bookmarkStart w:id="33" w:name="_Toc216828019"/>
      <w:bookmarkStart w:id="34" w:name="_Toc217080832"/>
      <w:proofErr w:type="spellStart"/>
      <w:r w:rsidRPr="00863AFE">
        <w:rPr>
          <w:lang w:val="en-US"/>
        </w:rPr>
        <w:t>Тест</w:t>
      </w:r>
      <w:proofErr w:type="spellEnd"/>
      <w:r w:rsidRPr="00863AFE">
        <w:rPr>
          <w:lang w:val="en-US"/>
        </w:rPr>
        <w:t xml:space="preserve"> </w:t>
      </w:r>
      <w:proofErr w:type="spellStart"/>
      <w:r w:rsidRPr="00863AFE">
        <w:rPr>
          <w:lang w:val="en-US"/>
        </w:rPr>
        <w:t>TestCatImage</w:t>
      </w:r>
      <w:bookmarkEnd w:id="33"/>
      <w:bookmarkEnd w:id="34"/>
      <w:proofErr w:type="spellEnd"/>
    </w:p>
    <w:p w14:paraId="19AEB6E5" w14:textId="77777777" w:rsidR="0017757F" w:rsidRPr="00863AFE" w:rsidRDefault="0017757F" w:rsidP="0017757F">
      <w:pPr>
        <w:pStyle w:val="1-"/>
        <w:numPr>
          <w:ilvl w:val="0"/>
          <w:numId w:val="50"/>
        </w:numPr>
      </w:pPr>
      <w:proofErr w:type="spellStart"/>
      <w:r>
        <w:t>test_rgb_to_grayscale_conversion</w:t>
      </w:r>
      <w:proofErr w:type="spellEnd"/>
      <w:r>
        <w:t xml:space="preserve"> - проверяет корректность конвертации RGB в градации серого (размерность, форма, значения, формула)</w:t>
      </w:r>
      <w:r w:rsidRPr="00863AFE">
        <w:t>;</w:t>
      </w:r>
    </w:p>
    <w:p w14:paraId="5EAB35D9" w14:textId="77777777" w:rsidR="0017757F" w:rsidRDefault="0017757F" w:rsidP="0017757F">
      <w:pPr>
        <w:pStyle w:val="1-"/>
        <w:numPr>
          <w:ilvl w:val="0"/>
          <w:numId w:val="50"/>
        </w:numPr>
      </w:pPr>
      <w:proofErr w:type="spellStart"/>
      <w:r>
        <w:t>test_convolution_operation</w:t>
      </w:r>
      <w:proofErr w:type="spellEnd"/>
      <w:r>
        <w:t xml:space="preserve"> - проверяет операцию свёртки с тестовым ядром на Ч/Б изображении</w:t>
      </w:r>
      <w:r w:rsidRPr="00863AFE">
        <w:t>;</w:t>
      </w:r>
    </w:p>
    <w:p w14:paraId="693DAAAF" w14:textId="77777777" w:rsidR="0017757F" w:rsidRPr="00863AFE" w:rsidRDefault="0017757F" w:rsidP="0017757F">
      <w:pPr>
        <w:pStyle w:val="1-"/>
        <w:numPr>
          <w:ilvl w:val="0"/>
          <w:numId w:val="50"/>
        </w:numPr>
      </w:pPr>
      <w:proofErr w:type="spellStart"/>
      <w:r>
        <w:t>test_addition_color_images</w:t>
      </w:r>
      <w:proofErr w:type="spellEnd"/>
      <w:r>
        <w:t xml:space="preserve"> - тестирует перегрузку оператора сложения для цветных изображений</w:t>
      </w:r>
      <w:r w:rsidRPr="00863AFE">
        <w:t>;</w:t>
      </w:r>
    </w:p>
    <w:p w14:paraId="7DC9E824" w14:textId="77777777" w:rsidR="0017757F" w:rsidRPr="00863AFE" w:rsidRDefault="0017757F" w:rsidP="0017757F">
      <w:pPr>
        <w:pStyle w:val="1-"/>
        <w:numPr>
          <w:ilvl w:val="0"/>
          <w:numId w:val="50"/>
        </w:numPr>
      </w:pPr>
      <w:proofErr w:type="spellStart"/>
      <w:r>
        <w:t>test_addition_grayscale_images</w:t>
      </w:r>
      <w:proofErr w:type="spellEnd"/>
      <w:r>
        <w:t xml:space="preserve"> - тестирует перегрузку оператора сложения для Ч/Б изображений</w:t>
      </w:r>
      <w:r w:rsidRPr="00863AFE">
        <w:t>.</w:t>
      </w:r>
    </w:p>
    <w:p w14:paraId="45DBB4D9" w14:textId="77777777" w:rsidR="0017757F" w:rsidRPr="00863AFE" w:rsidRDefault="0017757F" w:rsidP="0017757F">
      <w:pPr>
        <w:pStyle w:val="3"/>
      </w:pPr>
      <w:bookmarkStart w:id="35" w:name="_Toc216828020"/>
      <w:bookmarkStart w:id="36" w:name="_Toc217080833"/>
      <w:r w:rsidRPr="00863AFE">
        <w:lastRenderedPageBreak/>
        <w:t xml:space="preserve">Тест </w:t>
      </w:r>
      <w:proofErr w:type="spellStart"/>
      <w:r w:rsidRPr="00863AFE">
        <w:t>TestAsyncCatImageProcessor</w:t>
      </w:r>
      <w:bookmarkEnd w:id="35"/>
      <w:bookmarkEnd w:id="36"/>
      <w:proofErr w:type="spellEnd"/>
    </w:p>
    <w:p w14:paraId="18B5C7C5" w14:textId="77777777" w:rsidR="0017757F" w:rsidRPr="00863AFE" w:rsidRDefault="0017757F" w:rsidP="0017757F">
      <w:pPr>
        <w:pStyle w:val="1-"/>
        <w:numPr>
          <w:ilvl w:val="0"/>
          <w:numId w:val="51"/>
        </w:numPr>
      </w:pPr>
      <w:r>
        <w:t xml:space="preserve">test_1_processor_initialization_and_basic_functionality </w:t>
      </w:r>
      <w:r w:rsidRPr="00863AFE">
        <w:t xml:space="preserve">- </w:t>
      </w:r>
      <w:r>
        <w:t>проверяет создание объекта, атрибуты по умолчанию и статистику без данных</w:t>
      </w:r>
      <w:r w:rsidRPr="00863AFE">
        <w:t>;</w:t>
      </w:r>
    </w:p>
    <w:p w14:paraId="10BD895E" w14:textId="77777777" w:rsidR="0017757F" w:rsidRPr="00863AFE" w:rsidRDefault="0017757F" w:rsidP="0017757F">
      <w:pPr>
        <w:pStyle w:val="1-"/>
        <w:numPr>
          <w:ilvl w:val="0"/>
          <w:numId w:val="51"/>
        </w:numPr>
      </w:pPr>
      <w:r>
        <w:t>test_2_statistics_with_test_data - тестирует расчёт статистики с тестовыми данными (количество, цветные/ЧБ, породы)</w:t>
      </w:r>
      <w:r w:rsidRPr="00863AFE">
        <w:t>;</w:t>
      </w:r>
    </w:p>
    <w:p w14:paraId="524B827C" w14:textId="77777777" w:rsidR="0017757F" w:rsidRPr="00863AFE" w:rsidRDefault="0017757F" w:rsidP="0017757F">
      <w:pPr>
        <w:pStyle w:val="1-"/>
        <w:numPr>
          <w:ilvl w:val="0"/>
          <w:numId w:val="51"/>
        </w:numPr>
      </w:pPr>
      <w:r>
        <w:t xml:space="preserve">test_3_process_single_image_function - тестирует функцию </w:t>
      </w:r>
      <w:proofErr w:type="spellStart"/>
      <w:r>
        <w:t>process_single_image</w:t>
      </w:r>
      <w:proofErr w:type="spellEnd"/>
      <w:r>
        <w:t xml:space="preserve"> на возвращаемые значения и корректность обработки</w:t>
      </w:r>
      <w:r w:rsidRPr="00863AFE">
        <w:t>.</w:t>
      </w:r>
    </w:p>
    <w:p w14:paraId="35D9B6C0" w14:textId="77777777" w:rsidR="0017757F" w:rsidRDefault="0017757F" w:rsidP="0017757F">
      <w:pPr>
        <w:pStyle w:val="3"/>
      </w:pPr>
      <w:bookmarkStart w:id="37" w:name="_Toc216828021"/>
      <w:bookmarkStart w:id="38" w:name="_Toc217080834"/>
      <w:r>
        <w:t xml:space="preserve">Тест </w:t>
      </w:r>
      <w:proofErr w:type="spellStart"/>
      <w:r>
        <w:t>TestProcessorWithMockCatImage</w:t>
      </w:r>
      <w:bookmarkEnd w:id="37"/>
      <w:bookmarkEnd w:id="38"/>
      <w:proofErr w:type="spellEnd"/>
    </w:p>
    <w:p w14:paraId="7C44A635" w14:textId="77777777" w:rsidR="0017757F" w:rsidRPr="00863AFE" w:rsidRDefault="0017757F" w:rsidP="0017757F">
      <w:pPr>
        <w:pStyle w:val="1-"/>
        <w:numPr>
          <w:ilvl w:val="0"/>
          <w:numId w:val="52"/>
        </w:numPr>
      </w:pPr>
      <w:proofErr w:type="spellStart"/>
      <w:r>
        <w:t>test_process_images_with_mock_catimage</w:t>
      </w:r>
      <w:proofErr w:type="spellEnd"/>
      <w:r>
        <w:t xml:space="preserve"> - интеграционный тест с </w:t>
      </w:r>
      <w:proofErr w:type="spellStart"/>
      <w:r>
        <w:t>моками</w:t>
      </w:r>
      <w:proofErr w:type="spellEnd"/>
      <w:r>
        <w:t xml:space="preserve"> (без сети и реальных </w:t>
      </w:r>
      <w:proofErr w:type="spellStart"/>
      <w:r>
        <w:t>CatImage</w:t>
      </w:r>
      <w:proofErr w:type="spellEnd"/>
      <w:r>
        <w:t>), проверяет вызов методов и сохранение файлов</w:t>
      </w:r>
      <w:r w:rsidRPr="00863AFE">
        <w:t>.</w:t>
      </w:r>
    </w:p>
    <w:p w14:paraId="70A943E0" w14:textId="77777777" w:rsidR="0017757F" w:rsidRPr="00863AFE" w:rsidRDefault="0017757F" w:rsidP="0017757F">
      <w:pPr>
        <w:pStyle w:val="3"/>
        <w:rPr>
          <w:lang w:val="en-US"/>
        </w:rPr>
      </w:pPr>
      <w:bookmarkStart w:id="39" w:name="_Toc216828022"/>
      <w:bookmarkStart w:id="40" w:name="_Toc217080835"/>
      <w:r>
        <w:t xml:space="preserve">Тест </w:t>
      </w:r>
      <w:proofErr w:type="spellStart"/>
      <w:r>
        <w:t>TestLiveCatAPI</w:t>
      </w:r>
      <w:bookmarkEnd w:id="39"/>
      <w:bookmarkEnd w:id="40"/>
      <w:proofErr w:type="spellEnd"/>
    </w:p>
    <w:p w14:paraId="289DD58C" w14:textId="77777777" w:rsidR="0017757F" w:rsidRPr="00863AFE" w:rsidRDefault="0017757F" w:rsidP="0017757F">
      <w:pPr>
        <w:pStyle w:val="1-"/>
        <w:numPr>
          <w:ilvl w:val="0"/>
          <w:numId w:val="53"/>
        </w:numPr>
        <w:rPr>
          <w:lang w:val="en-US"/>
        </w:rPr>
      </w:pPr>
      <w:proofErr w:type="spellStart"/>
      <w:r w:rsidRPr="00863AFE">
        <w:rPr>
          <w:lang w:val="en-US"/>
        </w:rPr>
        <w:t>test_real_api_download_and_process</w:t>
      </w:r>
      <w:proofErr w:type="spellEnd"/>
      <w:r w:rsidRPr="00863AFE">
        <w:rPr>
          <w:lang w:val="en-US"/>
        </w:rPr>
        <w:t xml:space="preserve"> - </w:t>
      </w:r>
      <w:r>
        <w:t>интеграционный</w:t>
      </w:r>
      <w:r w:rsidRPr="00863AFE">
        <w:rPr>
          <w:lang w:val="en-US"/>
        </w:rPr>
        <w:t xml:space="preserve"> </w:t>
      </w:r>
      <w:r>
        <w:t>тест</w:t>
      </w:r>
      <w:r w:rsidRPr="00863AFE">
        <w:rPr>
          <w:lang w:val="en-US"/>
        </w:rPr>
        <w:t xml:space="preserve"> </w:t>
      </w:r>
      <w:r>
        <w:t>с</w:t>
      </w:r>
      <w:r w:rsidRPr="00863AFE">
        <w:rPr>
          <w:lang w:val="en-US"/>
        </w:rPr>
        <w:t xml:space="preserve"> </w:t>
      </w:r>
      <w:r>
        <w:t>реальным</w:t>
      </w:r>
      <w:r w:rsidRPr="00863AFE">
        <w:rPr>
          <w:lang w:val="en-US"/>
        </w:rPr>
        <w:t xml:space="preserve"> </w:t>
      </w:r>
      <w:proofErr w:type="spellStart"/>
      <w:r w:rsidRPr="00863AFE">
        <w:rPr>
          <w:lang w:val="en-US"/>
        </w:rPr>
        <w:t>TheCatAPI</w:t>
      </w:r>
      <w:proofErr w:type="spellEnd"/>
      <w:r w:rsidRPr="00863AFE">
        <w:rPr>
          <w:lang w:val="en-US"/>
        </w:rPr>
        <w:t xml:space="preserve"> </w:t>
      </w:r>
      <w:r>
        <w:t>проверяет</w:t>
      </w:r>
      <w:r w:rsidRPr="00863AFE">
        <w:rPr>
          <w:lang w:val="en-US"/>
        </w:rPr>
        <w:t xml:space="preserve"> </w:t>
      </w:r>
      <w:r>
        <w:t>полный</w:t>
      </w:r>
      <w:r w:rsidRPr="00863AFE">
        <w:rPr>
          <w:lang w:val="en-US"/>
        </w:rPr>
        <w:t xml:space="preserve"> </w:t>
      </w:r>
      <w:r>
        <w:t>цикл</w:t>
      </w:r>
      <w:r w:rsidRPr="00863AFE">
        <w:rPr>
          <w:lang w:val="en-US"/>
        </w:rPr>
        <w:t xml:space="preserve"> </w:t>
      </w:r>
      <w:r>
        <w:t>загрузки</w:t>
      </w:r>
      <w:r w:rsidRPr="00863AFE">
        <w:rPr>
          <w:lang w:val="en-US"/>
        </w:rPr>
        <w:t xml:space="preserve"> </w:t>
      </w:r>
      <w:r>
        <w:t>и</w:t>
      </w:r>
      <w:r w:rsidRPr="00863AFE">
        <w:rPr>
          <w:lang w:val="en-US"/>
        </w:rPr>
        <w:t xml:space="preserve"> </w:t>
      </w:r>
      <w:r>
        <w:t>обработки</w:t>
      </w:r>
      <w:r>
        <w:rPr>
          <w:lang w:val="en-US"/>
        </w:rPr>
        <w:t>.</w:t>
      </w:r>
    </w:p>
    <w:p w14:paraId="4A16285C" w14:textId="77777777" w:rsidR="0017757F" w:rsidRDefault="0017757F" w:rsidP="0017757F">
      <w:pPr>
        <w:pStyle w:val="2"/>
      </w:pPr>
      <w:bookmarkStart w:id="41" w:name="_Toc216828023"/>
      <w:bookmarkStart w:id="42" w:name="_Toc217080836"/>
      <w:r>
        <w:t>Основные используемые библиотеки</w:t>
      </w:r>
      <w:bookmarkEnd w:id="41"/>
      <w:bookmarkEnd w:id="42"/>
    </w:p>
    <w:p w14:paraId="4F173CB8" w14:textId="77777777" w:rsidR="0017757F" w:rsidRDefault="0017757F" w:rsidP="0017757F">
      <w:pPr>
        <w:pStyle w:val="1-"/>
      </w:pPr>
      <w:r>
        <w:t>Здесь приведена часть библиотек, использовавшихся в ходе написания лабораторных работ.</w:t>
      </w:r>
    </w:p>
    <w:p w14:paraId="49813CE1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rPr>
          <w:lang w:val="en-US"/>
        </w:rPr>
        <w:t>numpy</w:t>
      </w:r>
      <w:proofErr w:type="spellEnd"/>
      <w:r w:rsidRPr="009227F7">
        <w:t xml:space="preserve"> (</w:t>
      </w:r>
      <w:r w:rsidRPr="009227F7">
        <w:rPr>
          <w:lang w:val="en-US"/>
        </w:rPr>
        <w:t>np</w:t>
      </w:r>
      <w:r w:rsidRPr="009227F7">
        <w:t xml:space="preserve">) – </w:t>
      </w:r>
      <w:r>
        <w:t xml:space="preserve">для </w:t>
      </w:r>
      <w:r w:rsidRPr="009227F7">
        <w:t>работ</w:t>
      </w:r>
      <w:r>
        <w:t>ы</w:t>
      </w:r>
      <w:r w:rsidRPr="009227F7">
        <w:t xml:space="preserve"> с массивами изображений, математические </w:t>
      </w:r>
      <w:proofErr w:type="gramStart"/>
      <w:r w:rsidRPr="009227F7">
        <w:t>операции;</w:t>
      </w:r>
      <w:proofErr w:type="gramEnd"/>
    </w:p>
    <w:p w14:paraId="7E095C00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rPr>
          <w:lang w:val="en-US"/>
        </w:rPr>
        <w:t>opencv</w:t>
      </w:r>
      <w:proofErr w:type="spellEnd"/>
      <w:r w:rsidRPr="009227F7">
        <w:t>-</w:t>
      </w:r>
      <w:r w:rsidRPr="009227F7">
        <w:rPr>
          <w:lang w:val="en-US"/>
        </w:rPr>
        <w:t>python</w:t>
      </w:r>
      <w:r w:rsidRPr="009227F7">
        <w:t xml:space="preserve"> (</w:t>
      </w:r>
      <w:r w:rsidRPr="009227F7">
        <w:rPr>
          <w:lang w:val="en-US"/>
        </w:rPr>
        <w:t>cv</w:t>
      </w:r>
      <w:r w:rsidRPr="009227F7">
        <w:t xml:space="preserve">2) – </w:t>
      </w:r>
      <w:r>
        <w:t xml:space="preserve">для </w:t>
      </w:r>
      <w:r w:rsidRPr="009227F7">
        <w:t xml:space="preserve">детекция краёв, конвертация цветовых </w:t>
      </w:r>
      <w:proofErr w:type="gramStart"/>
      <w:r w:rsidRPr="009227F7">
        <w:t>пространств;</w:t>
      </w:r>
      <w:proofErr w:type="gramEnd"/>
    </w:p>
    <w:p w14:paraId="481B6B27" w14:textId="77777777" w:rsidR="0017757F" w:rsidRPr="009227F7" w:rsidRDefault="0017757F" w:rsidP="0017757F">
      <w:pPr>
        <w:pStyle w:val="1-"/>
        <w:numPr>
          <w:ilvl w:val="0"/>
          <w:numId w:val="48"/>
        </w:numPr>
      </w:pPr>
      <w:r w:rsidRPr="009227F7">
        <w:rPr>
          <w:lang w:val="en-US"/>
        </w:rPr>
        <w:t>Pillow</w:t>
      </w:r>
      <w:r w:rsidRPr="009227F7">
        <w:t>/</w:t>
      </w:r>
      <w:r w:rsidRPr="009227F7">
        <w:rPr>
          <w:lang w:val="en-US"/>
        </w:rPr>
        <w:t>PIL</w:t>
      </w:r>
      <w:r w:rsidRPr="009227F7">
        <w:t xml:space="preserve"> (</w:t>
      </w:r>
      <w:r w:rsidRPr="009227F7">
        <w:rPr>
          <w:lang w:val="en-US"/>
        </w:rPr>
        <w:t>Image</w:t>
      </w:r>
      <w:r w:rsidRPr="009227F7">
        <w:t xml:space="preserve">) – </w:t>
      </w:r>
      <w:r>
        <w:t xml:space="preserve">для </w:t>
      </w:r>
      <w:r w:rsidRPr="009227F7">
        <w:t>открыти</w:t>
      </w:r>
      <w:r>
        <w:t>я</w:t>
      </w:r>
      <w:r w:rsidRPr="009227F7">
        <w:t>/сохранени</w:t>
      </w:r>
      <w:r>
        <w:t>я</w:t>
      </w:r>
      <w:r w:rsidRPr="009227F7">
        <w:t xml:space="preserve"> изображений, работ</w:t>
      </w:r>
      <w:r>
        <w:t>ы</w:t>
      </w:r>
      <w:r w:rsidRPr="009227F7">
        <w:t xml:space="preserve"> с </w:t>
      </w:r>
      <w:proofErr w:type="gramStart"/>
      <w:r w:rsidRPr="009227F7">
        <w:t>форматами;</w:t>
      </w:r>
      <w:proofErr w:type="gramEnd"/>
    </w:p>
    <w:p w14:paraId="5EEA9A72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rPr>
          <w:lang w:val="en-US"/>
        </w:rPr>
        <w:t>asyncio</w:t>
      </w:r>
      <w:proofErr w:type="spellEnd"/>
      <w:r w:rsidRPr="009227F7">
        <w:t xml:space="preserve"> – </w:t>
      </w:r>
      <w:r>
        <w:t>для асинхронного</w:t>
      </w:r>
      <w:r w:rsidRPr="009227F7">
        <w:t xml:space="preserve"> программировани</w:t>
      </w:r>
      <w:r>
        <w:t>я</w:t>
      </w:r>
      <w:r w:rsidRPr="009227F7">
        <w:t>, управлени</w:t>
      </w:r>
      <w:r>
        <w:t>я</w:t>
      </w:r>
      <w:r w:rsidRPr="009227F7">
        <w:t xml:space="preserve"> </w:t>
      </w:r>
      <w:proofErr w:type="gramStart"/>
      <w:r w:rsidRPr="009227F7">
        <w:t>задачами;</w:t>
      </w:r>
      <w:proofErr w:type="gramEnd"/>
    </w:p>
    <w:p w14:paraId="6933FB1A" w14:textId="29E5A5D9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rPr>
          <w:lang w:val="en-US"/>
        </w:rPr>
        <w:t>aiohttp</w:t>
      </w:r>
      <w:proofErr w:type="spellEnd"/>
      <w:r w:rsidRPr="009227F7">
        <w:t>–</w:t>
      </w:r>
      <w:r>
        <w:t xml:space="preserve"> для асинхронны</w:t>
      </w:r>
      <w:r>
        <w:t xml:space="preserve">х </w:t>
      </w:r>
      <w:r w:rsidRPr="009227F7">
        <w:rPr>
          <w:lang w:val="en-US"/>
        </w:rPr>
        <w:t>HTTP</w:t>
      </w:r>
      <w:r w:rsidRPr="009227F7">
        <w:t>-запрос</w:t>
      </w:r>
      <w:r>
        <w:t>ов</w:t>
      </w:r>
      <w:r w:rsidRPr="009227F7">
        <w:t xml:space="preserve"> для скачивания </w:t>
      </w:r>
      <w:proofErr w:type="gramStart"/>
      <w:r w:rsidRPr="009227F7">
        <w:t>изображений;</w:t>
      </w:r>
      <w:proofErr w:type="gramEnd"/>
    </w:p>
    <w:p w14:paraId="0A34FFAC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rPr>
          <w:lang w:val="en-US"/>
        </w:rPr>
        <w:t>aiofiles</w:t>
      </w:r>
      <w:proofErr w:type="spellEnd"/>
      <w:r w:rsidRPr="009227F7">
        <w:t xml:space="preserve"> – </w:t>
      </w:r>
      <w:r>
        <w:t>для асинхронной</w:t>
      </w:r>
      <w:r w:rsidRPr="009227F7">
        <w:t xml:space="preserve"> </w:t>
      </w:r>
      <w:r>
        <w:t>работы</w:t>
      </w:r>
      <w:r w:rsidRPr="009227F7">
        <w:t xml:space="preserve"> с </w:t>
      </w:r>
      <w:proofErr w:type="gramStart"/>
      <w:r w:rsidRPr="009227F7">
        <w:t>файлами;</w:t>
      </w:r>
      <w:proofErr w:type="gramEnd"/>
    </w:p>
    <w:p w14:paraId="2E411A30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proofErr w:type="gramStart"/>
      <w:r w:rsidRPr="009227F7">
        <w:lastRenderedPageBreak/>
        <w:t>concurrent.futures</w:t>
      </w:r>
      <w:proofErr w:type="spellEnd"/>
      <w:proofErr w:type="gramEnd"/>
      <w:r w:rsidRPr="009227F7">
        <w:t xml:space="preserve"> (</w:t>
      </w:r>
      <w:proofErr w:type="spellStart"/>
      <w:r w:rsidRPr="009227F7">
        <w:t>ProcessPoolExecutor</w:t>
      </w:r>
      <w:proofErr w:type="spellEnd"/>
      <w:r w:rsidRPr="009227F7">
        <w:t xml:space="preserve">) – </w:t>
      </w:r>
      <w:r>
        <w:t>для параллельного</w:t>
      </w:r>
      <w:r w:rsidRPr="009227F7">
        <w:t xml:space="preserve"> выполнени</w:t>
      </w:r>
      <w:r>
        <w:t>я</w:t>
      </w:r>
      <w:r w:rsidRPr="009227F7">
        <w:t xml:space="preserve"> в процессах;</w:t>
      </w:r>
    </w:p>
    <w:p w14:paraId="12967FD4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t>unittest</w:t>
      </w:r>
      <w:proofErr w:type="spellEnd"/>
      <w:r w:rsidRPr="009227F7">
        <w:t xml:space="preserve"> – фреймворк для модульного тестирования;</w:t>
      </w:r>
    </w:p>
    <w:p w14:paraId="32B29A12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t>dotenv</w:t>
      </w:r>
      <w:proofErr w:type="spellEnd"/>
      <w:r w:rsidRPr="009227F7">
        <w:t xml:space="preserve"> (</w:t>
      </w:r>
      <w:proofErr w:type="spellStart"/>
      <w:r w:rsidRPr="009227F7">
        <w:t>load_dotenv</w:t>
      </w:r>
      <w:proofErr w:type="spellEnd"/>
      <w:r w:rsidRPr="009227F7">
        <w:t xml:space="preserve">) – </w:t>
      </w:r>
      <w:r>
        <w:t xml:space="preserve">для </w:t>
      </w:r>
      <w:r w:rsidRPr="009227F7">
        <w:t>загрузк</w:t>
      </w:r>
      <w:r>
        <w:t>и</w:t>
      </w:r>
      <w:r w:rsidRPr="009227F7">
        <w:t xml:space="preserve"> переменных окружения </w:t>
      </w:r>
      <w:proofErr w:type="gramStart"/>
      <w:r w:rsidRPr="009227F7">
        <w:t>из</w:t>
      </w:r>
      <w:r>
        <w:t xml:space="preserve"> </w:t>
      </w:r>
      <w:r w:rsidRPr="009227F7">
        <w:t>.</w:t>
      </w:r>
      <w:proofErr w:type="spellStart"/>
      <w:r w:rsidRPr="009227F7">
        <w:t>env</w:t>
      </w:r>
      <w:proofErr w:type="spellEnd"/>
      <w:proofErr w:type="gramEnd"/>
      <w:r w:rsidRPr="009227F7">
        <w:t xml:space="preserve"> файла;</w:t>
      </w:r>
    </w:p>
    <w:p w14:paraId="08CD64E8" w14:textId="77777777" w:rsidR="0017757F" w:rsidRPr="009227F7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t>os</w:t>
      </w:r>
      <w:proofErr w:type="spellEnd"/>
      <w:r w:rsidRPr="009227F7">
        <w:t xml:space="preserve">, </w:t>
      </w:r>
      <w:proofErr w:type="spellStart"/>
      <w:r w:rsidRPr="009227F7">
        <w:t>io</w:t>
      </w:r>
      <w:proofErr w:type="spellEnd"/>
      <w:r w:rsidRPr="009227F7">
        <w:t xml:space="preserve">, </w:t>
      </w:r>
      <w:proofErr w:type="spellStart"/>
      <w:r w:rsidRPr="009227F7">
        <w:t>tempfile</w:t>
      </w:r>
      <w:proofErr w:type="spellEnd"/>
      <w:r w:rsidRPr="009227F7">
        <w:t xml:space="preserve">, </w:t>
      </w:r>
      <w:proofErr w:type="spellStart"/>
      <w:r w:rsidRPr="009227F7">
        <w:t>shutil</w:t>
      </w:r>
      <w:proofErr w:type="spellEnd"/>
      <w:r w:rsidRPr="009227F7">
        <w:t xml:space="preserve"> – стандартные модули для работы с ОС и файлами;</w:t>
      </w:r>
    </w:p>
    <w:p w14:paraId="0C642EE4" w14:textId="095BFBC1" w:rsidR="0017757F" w:rsidRDefault="0017757F" w:rsidP="0017757F">
      <w:pPr>
        <w:pStyle w:val="1-"/>
        <w:numPr>
          <w:ilvl w:val="0"/>
          <w:numId w:val="48"/>
        </w:numPr>
      </w:pPr>
      <w:proofErr w:type="spellStart"/>
      <w:r w:rsidRPr="009227F7">
        <w:t>time</w:t>
      </w:r>
      <w:proofErr w:type="spellEnd"/>
      <w:r w:rsidRPr="009227F7">
        <w:t xml:space="preserve"> – </w:t>
      </w:r>
      <w:r>
        <w:t xml:space="preserve">для </w:t>
      </w:r>
      <w:r w:rsidRPr="009227F7">
        <w:t>замер</w:t>
      </w:r>
      <w:r>
        <w:t>а</w:t>
      </w:r>
      <w:r w:rsidRPr="009227F7">
        <w:t xml:space="preserve"> времени выполнения.</w:t>
      </w:r>
    </w:p>
    <w:p w14:paraId="293ED3F3" w14:textId="1885D5E7" w:rsidR="0017757F" w:rsidRDefault="0017757F" w:rsidP="0017757F">
      <w:pPr>
        <w:pStyle w:val="2"/>
      </w:pPr>
      <w:bookmarkStart w:id="43" w:name="_Toc217080837"/>
      <w:r>
        <w:t>Основные используемые библиотеки</w:t>
      </w:r>
      <w:r>
        <w:rPr>
          <w:lang w:val="en-US"/>
        </w:rPr>
        <w:t>:</w:t>
      </w:r>
      <w:r>
        <w:t xml:space="preserve"> подробнее</w:t>
      </w:r>
      <w:bookmarkEnd w:id="43"/>
    </w:p>
    <w:p w14:paraId="2F1510D8" w14:textId="2E0B371B" w:rsidR="0017757F" w:rsidRDefault="0017757F" w:rsidP="0017757F">
      <w:pPr>
        <w:pStyle w:val="1-"/>
      </w:pPr>
      <w:r>
        <w:t>Архитектура проекта построена на принципе разделения операций ввода-вывода (I/O) и вычислительных (CPU) задач. Это определяет выбор технологий: для сетевых и файловых операций используется асинхронный подход, а для обработки изображений — параллельные вычисления.</w:t>
      </w:r>
    </w:p>
    <w:p w14:paraId="366E147E" w14:textId="77777777" w:rsidR="0017757F" w:rsidRDefault="0017757F" w:rsidP="0017757F">
      <w:pPr>
        <w:pStyle w:val="1-"/>
      </w:pPr>
      <w:r>
        <w:t xml:space="preserve">Для эффективной работы с сетью и файлами применены асинхронные библиотеки. Вместо синхронного </w:t>
      </w:r>
      <w:proofErr w:type="spellStart"/>
      <w:r>
        <w:t>requests</w:t>
      </w:r>
      <w:proofErr w:type="spellEnd"/>
      <w:r>
        <w:t xml:space="preserve"> для HTTP-запросов используется </w:t>
      </w:r>
      <w:proofErr w:type="spellStart"/>
      <w:r>
        <w:t>aiohttp</w:t>
      </w:r>
      <w:proofErr w:type="spellEnd"/>
      <w:r>
        <w:t xml:space="preserve">, что позволяет одновременно загружать несколько изображений без простоев. Для записи файлов задействована библиотека </w:t>
      </w:r>
      <w:proofErr w:type="spellStart"/>
      <w:r>
        <w:t>aiofiles</w:t>
      </w:r>
      <w:proofErr w:type="spellEnd"/>
      <w:r>
        <w:t>, которая предотвращает блокировку потока выполнения во время сохранения данных на диск.</w:t>
      </w:r>
    </w:p>
    <w:p w14:paraId="5700F4A2" w14:textId="6959D5DB" w:rsidR="0017757F" w:rsidRDefault="0017757F" w:rsidP="0017757F">
      <w:pPr>
        <w:pStyle w:val="1-"/>
      </w:pPr>
      <w:r>
        <w:t xml:space="preserve">Изображения представлены в виде массивов </w:t>
      </w:r>
      <w:proofErr w:type="spellStart"/>
      <w:proofErr w:type="gramStart"/>
      <w:r>
        <w:t>numpy.ndarray</w:t>
      </w:r>
      <w:proofErr w:type="spellEnd"/>
      <w:proofErr w:type="gramEnd"/>
      <w:r>
        <w:t xml:space="preserve">, что обеспечивает высокую скорость математических операций: свёртки, преобразований и поэлементного сложения или вычитания. Для конвертации форматов и базовой работы с графикой используется </w:t>
      </w:r>
      <w:proofErr w:type="spellStart"/>
      <w:r>
        <w:t>Pillow</w:t>
      </w:r>
      <w:proofErr w:type="spellEnd"/>
      <w:r>
        <w:t xml:space="preserve"> (PIL).</w:t>
      </w:r>
    </w:p>
    <w:p w14:paraId="4446FF7E" w14:textId="77777777" w:rsidR="0017757F" w:rsidRDefault="0017757F" w:rsidP="0017757F">
      <w:pPr>
        <w:pStyle w:val="1-"/>
      </w:pPr>
      <w:r>
        <w:t xml:space="preserve">Ресурсоёмкие задачи, такие как свёртка и детекция границ, выполняются в отдельных процессах через </w:t>
      </w:r>
      <w:proofErr w:type="spellStart"/>
      <w:r>
        <w:t>ProcessPoolExecutor</w:t>
      </w:r>
      <w:proofErr w:type="spellEnd"/>
      <w:r>
        <w:t>. Это позволяет задействовать все ядра процессора, обходя ограничения глобальной блокировки интерпретатора (GIL). Обработка каждого изображения запускается как независимая задача в общем пуле процессов.</w:t>
      </w:r>
    </w:p>
    <w:p w14:paraId="42FD7781" w14:textId="15324328" w:rsidR="0017757F" w:rsidRDefault="0017757F" w:rsidP="0017757F">
      <w:pPr>
        <w:pStyle w:val="1-"/>
      </w:pPr>
      <w:r>
        <w:lastRenderedPageBreak/>
        <w:t xml:space="preserve">Для проверки собственных реализаций алгоритмов применяется библиотека </w:t>
      </w:r>
      <w:proofErr w:type="spellStart"/>
      <w:r>
        <w:t>OpenCV</w:t>
      </w:r>
      <w:proofErr w:type="spellEnd"/>
      <w:r>
        <w:t xml:space="preserve"> (cv2). Она предоставляет промышленные методы детекции границ (</w:t>
      </w:r>
      <w:proofErr w:type="spellStart"/>
      <w:r>
        <w:t>Кэнни</w:t>
      </w:r>
      <w:proofErr w:type="spellEnd"/>
      <w:r>
        <w:t>, Лапласиан), что позволяет выполнить сравнительный анализ.</w:t>
      </w:r>
    </w:p>
    <w:p w14:paraId="10DE6C7A" w14:textId="77777777" w:rsidR="0017757F" w:rsidRDefault="0017757F" w:rsidP="0017757F">
      <w:pPr>
        <w:pStyle w:val="1-"/>
      </w:pPr>
      <w:r>
        <w:t xml:space="preserve">Система логирования построена на модуле </w:t>
      </w:r>
      <w:proofErr w:type="spellStart"/>
      <w:r>
        <w:t>logging</w:t>
      </w:r>
      <w:proofErr w:type="spellEnd"/>
      <w:r>
        <w:t xml:space="preserve"> и фиксирует ключевые события: этапы загрузки, обработки и ошибки. Замер времени выполнения реализован через специализированный декоратор.</w:t>
      </w:r>
    </w:p>
    <w:p w14:paraId="767D839D" w14:textId="77777777" w:rsidR="0017757F" w:rsidRDefault="0017757F" w:rsidP="0017757F">
      <w:pPr>
        <w:pStyle w:val="1-"/>
      </w:pPr>
      <w:r>
        <w:t xml:space="preserve">Тесты написаны с использованием фреймворка </w:t>
      </w:r>
      <w:proofErr w:type="spellStart"/>
      <w:r>
        <w:t>unittest</w:t>
      </w:r>
      <w:proofErr w:type="spellEnd"/>
      <w:r>
        <w:t xml:space="preserve">. Для изоляции компонентов и воспроизводимости тестов активно применяются </w:t>
      </w:r>
      <w:proofErr w:type="spellStart"/>
      <w:r>
        <w:t>mock</w:t>
      </w:r>
      <w:proofErr w:type="spellEnd"/>
      <w:r>
        <w:t>-объекты, эмулирующие сетевые запросы и работу с файлами.</w:t>
      </w:r>
    </w:p>
    <w:p w14:paraId="3EB2EDD1" w14:textId="2BF1608A" w:rsidR="0017757F" w:rsidRDefault="0017757F" w:rsidP="0017757F">
      <w:pPr>
        <w:pStyle w:val="1-"/>
      </w:pPr>
      <w:r>
        <w:t xml:space="preserve">Каждая технология в проекте решает конкретную задачу: </w:t>
      </w:r>
      <w:proofErr w:type="spellStart"/>
      <w:r>
        <w:t>aiohttp</w:t>
      </w:r>
      <w:proofErr w:type="spellEnd"/>
      <w:r>
        <w:t>/</w:t>
      </w:r>
      <w:proofErr w:type="spellStart"/>
      <w:r>
        <w:t>aiofiles</w:t>
      </w:r>
      <w:proofErr w:type="spellEnd"/>
      <w:r>
        <w:t xml:space="preserve"> оптимизируют I/O-операции, </w:t>
      </w:r>
      <w:proofErr w:type="spellStart"/>
      <w:r>
        <w:t>ProcessPoolExecutor</w:t>
      </w:r>
      <w:proofErr w:type="spellEnd"/>
      <w:r>
        <w:t xml:space="preserve"> ускоряет вычисления, </w:t>
      </w:r>
      <w:proofErr w:type="spellStart"/>
      <w:r>
        <w:t>numpy</w:t>
      </w:r>
      <w:proofErr w:type="spellEnd"/>
      <w:r>
        <w:t xml:space="preserve"> и </w:t>
      </w:r>
      <w:proofErr w:type="spellStart"/>
      <w:r>
        <w:t>Pillow</w:t>
      </w:r>
      <w:proofErr w:type="spellEnd"/>
      <w:r>
        <w:t xml:space="preserve"> эффективно работают с данными, </w:t>
      </w:r>
      <w:proofErr w:type="spellStart"/>
      <w:r>
        <w:t>OpenCV</w:t>
      </w:r>
      <w:proofErr w:type="spellEnd"/>
      <w:r>
        <w:t xml:space="preserve"> служит эталоном для проверки, а </w:t>
      </w:r>
      <w:proofErr w:type="spellStart"/>
      <w:r>
        <w:t>logging</w:t>
      </w:r>
      <w:proofErr w:type="spellEnd"/>
      <w:r>
        <w:t xml:space="preserve"> и </w:t>
      </w:r>
      <w:proofErr w:type="spellStart"/>
      <w:r>
        <w:t>unittest</w:t>
      </w:r>
      <w:proofErr w:type="spellEnd"/>
      <w:r>
        <w:t xml:space="preserve"> обеспечивают надёжность и соответствие промышленным стандартам.</w:t>
      </w:r>
    </w:p>
    <w:p w14:paraId="2F54C136" w14:textId="77777777" w:rsidR="0017757F" w:rsidRPr="00CB102D" w:rsidRDefault="0017757F" w:rsidP="0017757F">
      <w:pPr>
        <w:pStyle w:val="2"/>
      </w:pPr>
      <w:bookmarkStart w:id="44" w:name="_Toc216828024"/>
      <w:bookmarkStart w:id="45" w:name="_Toc217080838"/>
      <w:r>
        <w:t xml:space="preserve">Описание работы </w:t>
      </w:r>
      <w:proofErr w:type="spellStart"/>
      <w:r>
        <w:t>пайплайна</w:t>
      </w:r>
      <w:proofErr w:type="spellEnd"/>
      <w:r>
        <w:t xml:space="preserve"> обработки данных от </w:t>
      </w:r>
      <w:r>
        <w:rPr>
          <w:lang w:val="en-US"/>
        </w:rPr>
        <w:t>API</w:t>
      </w:r>
      <w:bookmarkEnd w:id="44"/>
      <w:bookmarkEnd w:id="45"/>
    </w:p>
    <w:p w14:paraId="6184F68D" w14:textId="18E97FD2" w:rsidR="0017757F" w:rsidRPr="00FF499F" w:rsidRDefault="0017757F" w:rsidP="00FF499F">
      <w:pPr>
        <w:pStyle w:val="1-"/>
        <w:ind w:firstLine="708"/>
        <w:rPr>
          <w:lang w:val="en-US"/>
        </w:rPr>
      </w:pPr>
      <w:r>
        <w:t>Асинхронный запрос метаданных</w:t>
      </w:r>
      <w:r w:rsidRPr="0017495A">
        <w:t>:</w:t>
      </w:r>
      <w:r>
        <w:t xml:space="preserve"> класс </w:t>
      </w:r>
      <w:proofErr w:type="spellStart"/>
      <w:r>
        <w:t>AsyncCatImageProcessor</w:t>
      </w:r>
      <w:proofErr w:type="spellEnd"/>
      <w:r>
        <w:t xml:space="preserve"> о</w:t>
      </w:r>
      <w:r w:rsidR="00FF499F">
        <w:t>т</w:t>
      </w:r>
      <w:r>
        <w:t xml:space="preserve">правляет асинхронный GET-запрос к </w:t>
      </w:r>
      <w:proofErr w:type="spellStart"/>
      <w:r>
        <w:t>TheCatAPI</w:t>
      </w:r>
      <w:proofErr w:type="spellEnd"/>
      <w:r>
        <w:t xml:space="preserve"> через метод </w:t>
      </w:r>
      <w:proofErr w:type="spellStart"/>
      <w:r>
        <w:t>download_images_</w:t>
      </w:r>
      <w:proofErr w:type="gramStart"/>
      <w:r>
        <w:t>async</w:t>
      </w:r>
      <w:proofErr w:type="spellEnd"/>
      <w:r>
        <w:t>(</w:t>
      </w:r>
      <w:proofErr w:type="gramEnd"/>
      <w:r>
        <w:t xml:space="preserve">). Запрос включает параметры: </w:t>
      </w:r>
      <w:proofErr w:type="spellStart"/>
      <w:r>
        <w:t>limit</w:t>
      </w:r>
      <w:proofErr w:type="spellEnd"/>
      <w:r>
        <w:t xml:space="preserve"> (количество изображений), </w:t>
      </w:r>
      <w:proofErr w:type="spellStart"/>
      <w:r>
        <w:t>api_key</w:t>
      </w:r>
      <w:proofErr w:type="spellEnd"/>
      <w:r>
        <w:t xml:space="preserve"> (ключ аутентификации), </w:t>
      </w:r>
      <w:proofErr w:type="spellStart"/>
      <w:r>
        <w:t>has_breed</w:t>
      </w:r>
      <w:proofErr w:type="spellEnd"/>
      <w:r>
        <w:t xml:space="preserve">=1 (только изображения с указанием породы). В ответ приходит JSON-массив, содержащий для каждого изображения URL и информацию о породе (название, описание и </w:t>
      </w:r>
      <w:proofErr w:type="gramStart"/>
      <w:r>
        <w:t>т.д.</w:t>
      </w:r>
      <w:proofErr w:type="gramEnd"/>
      <w:r>
        <w:t>).</w:t>
      </w:r>
    </w:p>
    <w:p w14:paraId="44F3796E" w14:textId="77777777" w:rsidR="0017757F" w:rsidRDefault="0017757F" w:rsidP="00FF499F">
      <w:pPr>
        <w:pStyle w:val="1-"/>
      </w:pPr>
      <w:r>
        <w:t>Асинхронная загрузка и сохранение оригиналов</w:t>
      </w:r>
      <w:r w:rsidRPr="0017495A">
        <w:t xml:space="preserve">: </w:t>
      </w:r>
      <w:r>
        <w:t xml:space="preserve">для каждого элемента полученного массива создается асинхронная задача в методе </w:t>
      </w:r>
      <w:proofErr w:type="spellStart"/>
      <w:r>
        <w:t>download_single_</w:t>
      </w:r>
      <w:proofErr w:type="gramStart"/>
      <w:r>
        <w:t>image</w:t>
      </w:r>
      <w:proofErr w:type="spellEnd"/>
      <w:r>
        <w:t>(</w:t>
      </w:r>
      <w:proofErr w:type="gramEnd"/>
      <w:r>
        <w:t xml:space="preserve">). В задаче: по URL из метаданных асинхронно скачивается бинарное содержимое изображения с помощью </w:t>
      </w:r>
      <w:proofErr w:type="spellStart"/>
      <w:r>
        <w:t>aiohttp</w:t>
      </w:r>
      <w:proofErr w:type="spellEnd"/>
      <w:r>
        <w:t xml:space="preserve">. Из бинарных данных создается объект </w:t>
      </w:r>
      <w:proofErr w:type="spellStart"/>
      <w:r>
        <w:t>PIL.Image</w:t>
      </w:r>
      <w:proofErr w:type="spellEnd"/>
      <w:r>
        <w:t xml:space="preserve">, который конвертируется в </w:t>
      </w:r>
      <w:proofErr w:type="spellStart"/>
      <w:proofErr w:type="gramStart"/>
      <w:r>
        <w:t>numpy.ndarray</w:t>
      </w:r>
      <w:proofErr w:type="spellEnd"/>
      <w:proofErr w:type="gramEnd"/>
      <w:r>
        <w:t>. Определяется название породы. Если информация о породе отсутствует в метаданных, используется значение '</w:t>
      </w:r>
      <w:proofErr w:type="spellStart"/>
      <w:r>
        <w:t>unknown</w:t>
      </w:r>
      <w:proofErr w:type="spellEnd"/>
      <w:r>
        <w:t xml:space="preserve">'. Оригинальное изображение асинхронно сохраняется на диск в директорию </w:t>
      </w:r>
      <w:proofErr w:type="spellStart"/>
      <w:r>
        <w:t>output_dir</w:t>
      </w:r>
      <w:proofErr w:type="spellEnd"/>
      <w:r>
        <w:t xml:space="preserve"> с именем в формате {</w:t>
      </w:r>
      <w:proofErr w:type="spellStart"/>
      <w:r>
        <w:t>index</w:t>
      </w:r>
      <w:proofErr w:type="spellEnd"/>
      <w:r>
        <w:t>}_{</w:t>
      </w:r>
      <w:proofErr w:type="spellStart"/>
      <w:r>
        <w:t>breed</w:t>
      </w:r>
      <w:proofErr w:type="spellEnd"/>
      <w:r>
        <w:t xml:space="preserve">}_original.png. Все данные (индекс, порода, URL, массив </w:t>
      </w:r>
      <w:r>
        <w:lastRenderedPageBreak/>
        <w:t>изображения, путь к файлу) сохраняются в атрибуте _</w:t>
      </w:r>
      <w:proofErr w:type="spellStart"/>
      <w:r>
        <w:t>image_data</w:t>
      </w:r>
      <w:proofErr w:type="spellEnd"/>
      <w:r>
        <w:t xml:space="preserve"> для последующей обработки.</w:t>
      </w:r>
    </w:p>
    <w:p w14:paraId="4B86549D" w14:textId="77777777" w:rsidR="0017757F" w:rsidRPr="0017495A" w:rsidRDefault="0017757F" w:rsidP="00FF499F">
      <w:pPr>
        <w:pStyle w:val="1-"/>
      </w:pPr>
      <w:r>
        <w:t xml:space="preserve">Параллельное создание объектов </w:t>
      </w:r>
      <w:proofErr w:type="spellStart"/>
      <w:r>
        <w:t>CatImage</w:t>
      </w:r>
      <w:proofErr w:type="spellEnd"/>
      <w:r>
        <w:t xml:space="preserve"> и обработка</w:t>
      </w:r>
      <w:r w:rsidRPr="0017495A">
        <w:t xml:space="preserve">: </w:t>
      </w:r>
      <w:r>
        <w:t>данные</w:t>
      </w:r>
      <w:r w:rsidRPr="0017495A">
        <w:t xml:space="preserve"> </w:t>
      </w:r>
      <w:r>
        <w:t>из</w:t>
      </w:r>
      <w:r w:rsidRPr="0017495A">
        <w:t xml:space="preserve"> _</w:t>
      </w:r>
      <w:r w:rsidRPr="0017495A">
        <w:rPr>
          <w:lang w:val="en-US"/>
        </w:rPr>
        <w:t>image</w:t>
      </w:r>
      <w:r w:rsidRPr="0017495A">
        <w:t>_</w:t>
      </w:r>
      <w:r w:rsidRPr="0017495A">
        <w:rPr>
          <w:lang w:val="en-US"/>
        </w:rPr>
        <w:t>data</w:t>
      </w:r>
      <w:r w:rsidRPr="0017495A">
        <w:t xml:space="preserve"> </w:t>
      </w:r>
      <w:r>
        <w:t>передаются</w:t>
      </w:r>
      <w:r w:rsidRPr="0017495A">
        <w:t xml:space="preserve"> </w:t>
      </w:r>
      <w:r>
        <w:t>в</w:t>
      </w:r>
      <w:r w:rsidRPr="0017495A">
        <w:t xml:space="preserve"> </w:t>
      </w:r>
      <w:r>
        <w:t>метод</w:t>
      </w:r>
      <w:r w:rsidRPr="0017495A">
        <w:t xml:space="preserve"> </w:t>
      </w:r>
      <w:r w:rsidRPr="0017495A">
        <w:rPr>
          <w:lang w:val="en-US"/>
        </w:rPr>
        <w:t>process</w:t>
      </w:r>
      <w:r w:rsidRPr="0017495A">
        <w:t>_</w:t>
      </w:r>
      <w:r w:rsidRPr="0017495A">
        <w:rPr>
          <w:lang w:val="en-US"/>
        </w:rPr>
        <w:t>images</w:t>
      </w:r>
      <w:r w:rsidRPr="0017495A">
        <w:t>_</w:t>
      </w:r>
      <w:proofErr w:type="gramStart"/>
      <w:r w:rsidRPr="0017495A">
        <w:rPr>
          <w:lang w:val="en-US"/>
        </w:rPr>
        <w:t>parallel</w:t>
      </w:r>
      <w:r w:rsidRPr="0017495A">
        <w:t>(</w:t>
      </w:r>
      <w:proofErr w:type="gramEnd"/>
      <w:r w:rsidRPr="0017495A">
        <w:t xml:space="preserve">). </w:t>
      </w:r>
      <w:r>
        <w:t xml:space="preserve">Для каждого набора данных в отдельном процессе (через </w:t>
      </w:r>
      <w:proofErr w:type="spellStart"/>
      <w:r>
        <w:t>ProcessPoolExecutor</w:t>
      </w:r>
      <w:proofErr w:type="spellEnd"/>
      <w:r>
        <w:t xml:space="preserve">) вызывается функция </w:t>
      </w:r>
      <w:proofErr w:type="spellStart"/>
      <w:r>
        <w:t>process_single_</w:t>
      </w:r>
      <w:proofErr w:type="gramStart"/>
      <w:r>
        <w:t>image</w:t>
      </w:r>
      <w:proofErr w:type="spellEnd"/>
      <w:r>
        <w:t>(</w:t>
      </w:r>
      <w:proofErr w:type="gramEnd"/>
      <w:r>
        <w:t>).</w:t>
      </w:r>
      <w:r w:rsidRPr="0017495A">
        <w:t xml:space="preserve"> </w:t>
      </w:r>
      <w:r>
        <w:t>Внутри функции на основе структуры массива (</w:t>
      </w:r>
      <w:proofErr w:type="spellStart"/>
      <w:r>
        <w:t>shape</w:t>
      </w:r>
      <w:proofErr w:type="spellEnd"/>
      <w:r>
        <w:t xml:space="preserve">) определяется тип изображения: если массив 3D (высота, ширина, 3 канала) — создается объект </w:t>
      </w:r>
      <w:proofErr w:type="spellStart"/>
      <w:r>
        <w:t>ColorCatImage</w:t>
      </w:r>
      <w:proofErr w:type="spellEnd"/>
      <w:r w:rsidRPr="0017495A">
        <w:t>;</w:t>
      </w:r>
      <w:r>
        <w:t xml:space="preserve"> если массив 2D (высота, ширина) — создается объект </w:t>
      </w:r>
      <w:proofErr w:type="spellStart"/>
      <w:r>
        <w:t>GrayscaleCatImage</w:t>
      </w:r>
      <w:proofErr w:type="spellEnd"/>
      <w:r>
        <w:t>. Для созданного объекта вызываются оба метода детекции краёв:</w:t>
      </w:r>
      <w:r w:rsidRPr="0017495A">
        <w:t xml:space="preserve"> </w:t>
      </w:r>
      <w:proofErr w:type="spellStart"/>
      <w:r>
        <w:t>detect_edges_</w:t>
      </w:r>
      <w:proofErr w:type="gramStart"/>
      <w:r>
        <w:t>custom</w:t>
      </w:r>
      <w:proofErr w:type="spellEnd"/>
      <w:r>
        <w:t>(</w:t>
      </w:r>
      <w:proofErr w:type="gramEnd"/>
      <w:r>
        <w:t>) — собственная реализация алгоритма через свёртку (</w:t>
      </w:r>
      <w:proofErr w:type="spellStart"/>
      <w:r>
        <w:t>ImageProcessing</w:t>
      </w:r>
      <w:proofErr w:type="spellEnd"/>
      <w:r>
        <w:t>)</w:t>
      </w:r>
      <w:r w:rsidRPr="0042767D">
        <w:t xml:space="preserve">, </w:t>
      </w:r>
      <w:r w:rsidRPr="0042767D">
        <w:rPr>
          <w:lang w:val="en-US"/>
        </w:rPr>
        <w:t>detect</w:t>
      </w:r>
      <w:r w:rsidRPr="0042767D">
        <w:t>_</w:t>
      </w:r>
      <w:r w:rsidRPr="0042767D">
        <w:rPr>
          <w:lang w:val="en-US"/>
        </w:rPr>
        <w:t>edges</w:t>
      </w:r>
      <w:r w:rsidRPr="0042767D">
        <w:t>_</w:t>
      </w:r>
      <w:proofErr w:type="gramStart"/>
      <w:r w:rsidRPr="0042767D">
        <w:rPr>
          <w:lang w:val="en-US"/>
        </w:rPr>
        <w:t>library</w:t>
      </w:r>
      <w:r w:rsidRPr="0042767D">
        <w:t>(</w:t>
      </w:r>
      <w:proofErr w:type="gramEnd"/>
      <w:r w:rsidRPr="0042767D">
        <w:t xml:space="preserve">) — используется </w:t>
      </w:r>
      <w:r w:rsidRPr="0042767D">
        <w:rPr>
          <w:lang w:val="en-US"/>
        </w:rPr>
        <w:t>cv</w:t>
      </w:r>
      <w:r w:rsidRPr="0042767D">
        <w:t>2.</w:t>
      </w:r>
      <w:r w:rsidRPr="0042767D">
        <w:rPr>
          <w:lang w:val="en-US"/>
        </w:rPr>
        <w:t>Canny</w:t>
      </w:r>
      <w:r w:rsidRPr="0042767D">
        <w:t xml:space="preserve"> для цветных или оператор Лапласиана для Ч/Б </w:t>
      </w:r>
      <w:proofErr w:type="gramStart"/>
      <w:r w:rsidRPr="0042767D">
        <w:t>изображений.</w:t>
      </w:r>
      <w:r>
        <w:t>.</w:t>
      </w:r>
      <w:proofErr w:type="gramEnd"/>
      <w:r w:rsidRPr="0017495A">
        <w:t xml:space="preserve"> </w:t>
      </w:r>
      <w:r>
        <w:t>Возвращается кортеж: уникальное имя файла (на основе индекса и породы) и два массива с результатами детекции краёв.</w:t>
      </w:r>
    </w:p>
    <w:p w14:paraId="142DF745" w14:textId="47DF45BC" w:rsidR="00990716" w:rsidRDefault="0017757F" w:rsidP="00FF499F">
      <w:pPr>
        <w:pStyle w:val="1-"/>
      </w:pPr>
      <w:r>
        <w:t>Асинхронное сохранение результатов обработки</w:t>
      </w:r>
      <w:r w:rsidRPr="0042767D">
        <w:t xml:space="preserve">: </w:t>
      </w:r>
      <w:r>
        <w:t>в методе _</w:t>
      </w:r>
      <w:proofErr w:type="spellStart"/>
      <w:r>
        <w:t>save_processed_</w:t>
      </w:r>
      <w:proofErr w:type="gramStart"/>
      <w:r>
        <w:t>images</w:t>
      </w:r>
      <w:proofErr w:type="spellEnd"/>
      <w:r>
        <w:t>(</w:t>
      </w:r>
      <w:proofErr w:type="gramEnd"/>
      <w:r>
        <w:t>) для каждого кортежа результатов</w:t>
      </w:r>
      <w:r w:rsidRPr="0042767D">
        <w:t xml:space="preserve">. </w:t>
      </w:r>
      <w:r>
        <w:t xml:space="preserve">Два массива с краями (от пользовательского и библиотечного алгоритма) конвертируются в объекты </w:t>
      </w:r>
      <w:proofErr w:type="spellStart"/>
      <w:r>
        <w:t>PIL.Image</w:t>
      </w:r>
      <w:proofErr w:type="spellEnd"/>
      <w:r>
        <w:t>.</w:t>
      </w:r>
      <w:r w:rsidRPr="0042767D">
        <w:t xml:space="preserve"> </w:t>
      </w:r>
      <w:r>
        <w:t xml:space="preserve">Изображения сохраняются в ту же директорию </w:t>
      </w:r>
      <w:proofErr w:type="spellStart"/>
      <w:r>
        <w:t>output_dir</w:t>
      </w:r>
      <w:proofErr w:type="spellEnd"/>
      <w:r>
        <w:t xml:space="preserve"> с именами:</w:t>
      </w:r>
      <w:r w:rsidRPr="0042767D">
        <w:t xml:space="preserve"> {</w:t>
      </w:r>
      <w:r w:rsidRPr="0042767D">
        <w:rPr>
          <w:lang w:val="en-US"/>
        </w:rPr>
        <w:t>base</w:t>
      </w:r>
      <w:r w:rsidRPr="0042767D">
        <w:t>_</w:t>
      </w:r>
      <w:proofErr w:type="gramStart"/>
      <w:r w:rsidRPr="0042767D">
        <w:rPr>
          <w:lang w:val="en-US"/>
        </w:rPr>
        <w:t>filename</w:t>
      </w:r>
      <w:r w:rsidRPr="0042767D">
        <w:t>}_</w:t>
      </w:r>
      <w:r w:rsidRPr="0042767D">
        <w:rPr>
          <w:lang w:val="en-US"/>
        </w:rPr>
        <w:t>custom</w:t>
      </w:r>
      <w:r w:rsidRPr="0042767D">
        <w:t>_</w:t>
      </w:r>
      <w:r w:rsidRPr="0042767D">
        <w:rPr>
          <w:lang w:val="en-US"/>
        </w:rPr>
        <w:t>edges</w:t>
      </w:r>
      <w:r w:rsidRPr="0042767D">
        <w:t>.</w:t>
      </w:r>
      <w:proofErr w:type="spellStart"/>
      <w:r w:rsidRPr="0042767D">
        <w:rPr>
          <w:lang w:val="en-US"/>
        </w:rPr>
        <w:t>png</w:t>
      </w:r>
      <w:proofErr w:type="spellEnd"/>
      <w:proofErr w:type="gramEnd"/>
      <w:r w:rsidRPr="0042767D">
        <w:t>,</w:t>
      </w:r>
      <w:r>
        <w:t xml:space="preserve"> </w:t>
      </w:r>
      <w:r w:rsidRPr="0042767D">
        <w:t>{</w:t>
      </w:r>
      <w:r w:rsidRPr="0042767D">
        <w:rPr>
          <w:lang w:val="en-US"/>
        </w:rPr>
        <w:t>base</w:t>
      </w:r>
      <w:r w:rsidRPr="0042767D">
        <w:t>_</w:t>
      </w:r>
      <w:proofErr w:type="gramStart"/>
      <w:r w:rsidRPr="0042767D">
        <w:rPr>
          <w:lang w:val="en-US"/>
        </w:rPr>
        <w:t>filename</w:t>
      </w:r>
      <w:r w:rsidRPr="0042767D">
        <w:t>}_</w:t>
      </w:r>
      <w:r w:rsidRPr="0042767D">
        <w:rPr>
          <w:lang w:val="en-US"/>
        </w:rPr>
        <w:t>library</w:t>
      </w:r>
      <w:r w:rsidRPr="0042767D">
        <w:t>_</w:t>
      </w:r>
      <w:r w:rsidRPr="0042767D">
        <w:rPr>
          <w:lang w:val="en-US"/>
        </w:rPr>
        <w:t>edges</w:t>
      </w:r>
      <w:r w:rsidRPr="0042767D">
        <w:t>.</w:t>
      </w:r>
      <w:proofErr w:type="spellStart"/>
      <w:r w:rsidRPr="0042767D">
        <w:rPr>
          <w:lang w:val="en-US"/>
        </w:rPr>
        <w:t>png</w:t>
      </w:r>
      <w:proofErr w:type="spellEnd"/>
      <w:proofErr w:type="gramEnd"/>
      <w:r w:rsidRPr="0042767D">
        <w:t xml:space="preserve">. </w:t>
      </w:r>
      <w:r>
        <w:t xml:space="preserve">Процесс завершается выводом статистики (общее количество, распределение по типам, список пород) через метод </w:t>
      </w:r>
      <w:proofErr w:type="spellStart"/>
      <w:r>
        <w:t>get_</w:t>
      </w:r>
      <w:proofErr w:type="gramStart"/>
      <w:r>
        <w:t>stats</w:t>
      </w:r>
      <w:proofErr w:type="spellEnd"/>
      <w:r>
        <w:t>(</w:t>
      </w:r>
      <w:proofErr w:type="gramEnd"/>
      <w:r>
        <w:t>).</w:t>
      </w:r>
    </w:p>
    <w:p w14:paraId="20EF940A" w14:textId="77777777" w:rsidR="00990716" w:rsidRPr="00990716" w:rsidRDefault="00990716" w:rsidP="00D01D17">
      <w:pPr>
        <w:pStyle w:val="1-"/>
        <w:ind w:firstLine="0"/>
      </w:pPr>
    </w:p>
    <w:p w14:paraId="0E35A084" w14:textId="5239BC64" w:rsidR="008A2A7A" w:rsidRDefault="00517425" w:rsidP="00517425">
      <w:pPr>
        <w:pStyle w:val="1"/>
      </w:pPr>
      <w:bookmarkStart w:id="46" w:name="_Toc217080839"/>
      <w:r>
        <w:lastRenderedPageBreak/>
        <w:t>Запуск приложения</w:t>
      </w:r>
      <w:bookmarkEnd w:id="46"/>
    </w:p>
    <w:p w14:paraId="75D8A9C5" w14:textId="77777777" w:rsidR="00FF499F" w:rsidRDefault="00FF499F" w:rsidP="00990716">
      <w:pPr>
        <w:pStyle w:val="1-"/>
      </w:pPr>
      <w:r>
        <w:t>Д</w:t>
      </w:r>
      <w:r w:rsidRPr="00FF499F">
        <w:t xml:space="preserve">ля работы с проектом необходимо клонировать репозиторий (ссылка приведена в Приложении </w:t>
      </w:r>
      <w:r>
        <w:t>А</w:t>
      </w:r>
      <w:r w:rsidRPr="00FF499F">
        <w:t>). Требуется Python версии 3.7 или выше. Все зависимости устанавливаются в виртуальное окружение, что обеспечивает изоляцию от системных пакетов.</w:t>
      </w:r>
    </w:p>
    <w:p w14:paraId="5C255A59" w14:textId="39A490BC" w:rsidR="00FF499F" w:rsidRDefault="00FF499F" w:rsidP="00990716">
      <w:pPr>
        <w:pStyle w:val="1-"/>
        <w:rPr>
          <w:lang w:val="en-US"/>
        </w:rPr>
      </w:pPr>
      <w:r>
        <w:t>Настройка окружения</w:t>
      </w:r>
      <w:r>
        <w:rPr>
          <w:lang w:val="en-US"/>
        </w:rPr>
        <w:t>:</w:t>
      </w:r>
    </w:p>
    <w:p w14:paraId="3D1DD405" w14:textId="62EA6A87" w:rsidR="00FF499F" w:rsidRDefault="00FF499F" w:rsidP="00FF499F">
      <w:pPr>
        <w:pStyle w:val="1-"/>
        <w:numPr>
          <w:ilvl w:val="0"/>
          <w:numId w:val="58"/>
        </w:numPr>
      </w:pPr>
      <w:r>
        <w:t>Перейти</w:t>
      </w:r>
      <w:r w:rsidRPr="00FF499F">
        <w:t xml:space="preserve"> в корневую директорию проекта</w:t>
      </w:r>
    </w:p>
    <w:p w14:paraId="3054A3F2" w14:textId="330573C1" w:rsidR="00FF499F" w:rsidRPr="00FF499F" w:rsidRDefault="00FF499F" w:rsidP="00FF499F">
      <w:pPr>
        <w:pStyle w:val="1-"/>
        <w:numPr>
          <w:ilvl w:val="0"/>
          <w:numId w:val="58"/>
        </w:numPr>
      </w:pPr>
      <w:r>
        <w:t>Создать</w:t>
      </w:r>
      <w:r w:rsidRPr="00FF499F">
        <w:t xml:space="preserve"> и </w:t>
      </w:r>
      <w:r>
        <w:t>активировать</w:t>
      </w:r>
      <w:r w:rsidRPr="00FF499F">
        <w:t xml:space="preserve"> виртуальное окружение</w:t>
      </w:r>
      <w:r w:rsidRPr="00FF499F">
        <w:t>,</w:t>
      </w:r>
      <w:r>
        <w:t xml:space="preserve"> выполняется установка зависимостей</w:t>
      </w:r>
    </w:p>
    <w:p w14:paraId="51D8F484" w14:textId="0B7484BA" w:rsidR="00990716" w:rsidRDefault="00990716" w:rsidP="00FF499F">
      <w:pPr>
        <w:pStyle w:val="1-"/>
        <w:numPr>
          <w:ilvl w:val="0"/>
          <w:numId w:val="58"/>
        </w:numPr>
      </w:pPr>
      <w:r>
        <w:t xml:space="preserve">В проекте подготовлен файл setup.py и </w:t>
      </w:r>
      <w:proofErr w:type="spellStart"/>
      <w:r>
        <w:t>entry_points</w:t>
      </w:r>
      <w:proofErr w:type="spellEnd"/>
      <w:r>
        <w:t>, поэтому удобнее всего ставить проект в режиме разработки</w:t>
      </w:r>
    </w:p>
    <w:p w14:paraId="36BE69CE" w14:textId="280327AF" w:rsidR="00990716" w:rsidRPr="00FF499F" w:rsidRDefault="00423835" w:rsidP="00A10A6A">
      <w:pPr>
        <w:pStyle w:val="1-"/>
      </w:pPr>
      <w:r w:rsidRPr="00FF499F">
        <w:t>Команды установки (Linux/</w:t>
      </w:r>
      <w:proofErr w:type="spellStart"/>
      <w:r w:rsidRPr="00FF499F">
        <w:t>macOS</w:t>
      </w:r>
      <w:proofErr w:type="spellEnd"/>
      <w:r w:rsidRPr="00FF499F">
        <w:t>):</w:t>
      </w:r>
    </w:p>
    <w:p w14:paraId="6C66EF10" w14:textId="77777777" w:rsidR="00FF499F" w:rsidRDefault="00FF499F" w:rsidP="00FF499F">
      <w:pPr>
        <w:pStyle w:val="1-"/>
        <w:rPr>
          <w:rStyle w:val="d"/>
          <w:rFonts w:eastAsiaTheme="majorEastAsia"/>
          <w:sz w:val="24"/>
          <w:szCs w:val="24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cd 6401ivanovadm</w:t>
      </w:r>
    </w:p>
    <w:p w14:paraId="5EB21C02" w14:textId="262489BB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>
        <w:rPr>
          <w:rStyle w:val="d"/>
          <w:rFonts w:eastAsiaTheme="majorEastAsia"/>
          <w:sz w:val="24"/>
          <w:szCs w:val="24"/>
          <w:lang w:val="en-US"/>
        </w:rPr>
        <w:t xml:space="preserve">cd </w:t>
      </w:r>
      <w:r w:rsidRPr="00FF499F">
        <w:rPr>
          <w:rStyle w:val="d"/>
          <w:rFonts w:eastAsiaTheme="majorEastAsia"/>
          <w:sz w:val="24"/>
          <w:szCs w:val="24"/>
          <w:lang w:val="en-US"/>
        </w:rPr>
        <w:t>lab5</w:t>
      </w:r>
    </w:p>
    <w:p w14:paraId="71E97328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 xml:space="preserve">python3 -m </w:t>
      </w:r>
      <w:proofErr w:type="spellStart"/>
      <w:proofErr w:type="gram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r w:rsidRPr="00FF499F">
        <w:rPr>
          <w:rStyle w:val="d"/>
          <w:rFonts w:eastAsiaTheme="majorEastAsia"/>
          <w:sz w:val="24"/>
          <w:szCs w:val="24"/>
          <w:lang w:val="en-US"/>
        </w:rPr>
        <w:t xml:space="preserve"> .</w:t>
      </w:r>
      <w:proofErr w:type="spell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proofErr w:type="gramEnd"/>
    </w:p>
    <w:p w14:paraId="23F3BE18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proofErr w:type="gramStart"/>
      <w:r w:rsidRPr="00FF499F">
        <w:rPr>
          <w:rStyle w:val="d"/>
          <w:rFonts w:eastAsiaTheme="majorEastAsia"/>
          <w:sz w:val="24"/>
          <w:szCs w:val="24"/>
          <w:lang w:val="en-US"/>
        </w:rPr>
        <w:t>source .</w:t>
      </w:r>
      <w:proofErr w:type="spell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proofErr w:type="gramEnd"/>
      <w:r w:rsidRPr="00FF499F">
        <w:rPr>
          <w:rStyle w:val="d"/>
          <w:rFonts w:eastAsiaTheme="majorEastAsia"/>
          <w:sz w:val="24"/>
          <w:szCs w:val="24"/>
          <w:lang w:val="en-US"/>
        </w:rPr>
        <w:t>/bin/activate</w:t>
      </w:r>
    </w:p>
    <w:p w14:paraId="58D05C3C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pip install -U pip</w:t>
      </w:r>
    </w:p>
    <w:p w14:paraId="166A87AB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pip install -</w:t>
      </w:r>
      <w:proofErr w:type="gramStart"/>
      <w:r w:rsidRPr="00FF499F">
        <w:rPr>
          <w:rStyle w:val="d"/>
          <w:rFonts w:eastAsiaTheme="majorEastAsia"/>
          <w:sz w:val="24"/>
          <w:szCs w:val="24"/>
          <w:lang w:val="en-US"/>
        </w:rPr>
        <w:t>e .</w:t>
      </w:r>
      <w:proofErr w:type="gramEnd"/>
    </w:p>
    <w:p w14:paraId="712768EF" w14:textId="656608C0" w:rsidR="00657298" w:rsidRPr="00EC5328" w:rsidRDefault="00260199" w:rsidP="00FF499F">
      <w:pPr>
        <w:pStyle w:val="1-"/>
        <w:rPr>
          <w:lang w:val="en-US"/>
        </w:rPr>
      </w:pPr>
      <w:r>
        <w:t>Команды</w:t>
      </w:r>
      <w:r w:rsidRPr="00EC5328">
        <w:rPr>
          <w:lang w:val="en-US"/>
        </w:rPr>
        <w:t xml:space="preserve"> </w:t>
      </w:r>
      <w:r>
        <w:t>установки</w:t>
      </w:r>
      <w:r w:rsidRPr="00EC5328">
        <w:rPr>
          <w:lang w:val="en-US"/>
        </w:rPr>
        <w:t xml:space="preserve"> (Windows PowerShell):</w:t>
      </w:r>
    </w:p>
    <w:p w14:paraId="6936C093" w14:textId="77777777" w:rsid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cd 6401ivanovadm</w:t>
      </w:r>
    </w:p>
    <w:p w14:paraId="77F23B4F" w14:textId="2149A332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>
        <w:rPr>
          <w:rStyle w:val="d"/>
          <w:rFonts w:eastAsiaTheme="majorEastAsia"/>
          <w:sz w:val="24"/>
          <w:szCs w:val="24"/>
          <w:lang w:val="en-US"/>
        </w:rPr>
        <w:t xml:space="preserve">cd </w:t>
      </w:r>
      <w:r w:rsidRPr="00FF499F">
        <w:rPr>
          <w:rStyle w:val="d"/>
          <w:rFonts w:eastAsiaTheme="majorEastAsia"/>
          <w:sz w:val="24"/>
          <w:szCs w:val="24"/>
          <w:lang w:val="en-US"/>
        </w:rPr>
        <w:t>lab5</w:t>
      </w:r>
    </w:p>
    <w:p w14:paraId="22DA3BB7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 xml:space="preserve">python -m </w:t>
      </w:r>
      <w:proofErr w:type="spellStart"/>
      <w:proofErr w:type="gram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r w:rsidRPr="00FF499F">
        <w:rPr>
          <w:rStyle w:val="d"/>
          <w:rFonts w:eastAsiaTheme="majorEastAsia"/>
          <w:sz w:val="24"/>
          <w:szCs w:val="24"/>
          <w:lang w:val="en-US"/>
        </w:rPr>
        <w:t xml:space="preserve"> .</w:t>
      </w:r>
      <w:proofErr w:type="spell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proofErr w:type="gramEnd"/>
    </w:p>
    <w:p w14:paraId="29319241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.</w:t>
      </w:r>
      <w:proofErr w:type="spellStart"/>
      <w:r w:rsidRPr="00FF499F">
        <w:rPr>
          <w:rStyle w:val="d"/>
          <w:rFonts w:eastAsiaTheme="majorEastAsia"/>
          <w:sz w:val="24"/>
          <w:szCs w:val="24"/>
          <w:lang w:val="en-US"/>
        </w:rPr>
        <w:t>venv</w:t>
      </w:r>
      <w:proofErr w:type="spellEnd"/>
      <w:r w:rsidRPr="00FF499F">
        <w:rPr>
          <w:rStyle w:val="d"/>
          <w:rFonts w:eastAsiaTheme="majorEastAsia"/>
          <w:sz w:val="24"/>
          <w:szCs w:val="24"/>
          <w:lang w:val="en-US"/>
        </w:rPr>
        <w:t>\Scripts\Activate.ps1</w:t>
      </w:r>
    </w:p>
    <w:p w14:paraId="6DC498FC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python -m pip install -U pip</w:t>
      </w:r>
    </w:p>
    <w:p w14:paraId="65691B27" w14:textId="77777777" w:rsidR="00FF499F" w:rsidRPr="00FF499F" w:rsidRDefault="00FF499F" w:rsidP="00FF499F">
      <w:pPr>
        <w:pStyle w:val="1-"/>
        <w:rPr>
          <w:rStyle w:val="d"/>
          <w:rFonts w:eastAsiaTheme="majorEastAsia"/>
          <w:sz w:val="24"/>
          <w:szCs w:val="24"/>
          <w:lang w:val="en-US"/>
        </w:rPr>
      </w:pPr>
      <w:r w:rsidRPr="00FF499F">
        <w:rPr>
          <w:rStyle w:val="d"/>
          <w:rFonts w:eastAsiaTheme="majorEastAsia"/>
          <w:sz w:val="24"/>
          <w:szCs w:val="24"/>
          <w:lang w:val="en-US"/>
        </w:rPr>
        <w:t>pip</w:t>
      </w:r>
      <w:r w:rsidRPr="00FF499F">
        <w:rPr>
          <w:rStyle w:val="d"/>
          <w:rFonts w:eastAsiaTheme="majorEastAsia"/>
          <w:sz w:val="24"/>
          <w:szCs w:val="24"/>
        </w:rPr>
        <w:t xml:space="preserve"> </w:t>
      </w:r>
      <w:r w:rsidRPr="00FF499F">
        <w:rPr>
          <w:rStyle w:val="d"/>
          <w:rFonts w:eastAsiaTheme="majorEastAsia"/>
          <w:sz w:val="24"/>
          <w:szCs w:val="24"/>
          <w:lang w:val="en-US"/>
        </w:rPr>
        <w:t>install</w:t>
      </w:r>
      <w:r w:rsidRPr="00FF499F">
        <w:rPr>
          <w:rStyle w:val="d"/>
          <w:rFonts w:eastAsiaTheme="majorEastAsia"/>
          <w:sz w:val="24"/>
          <w:szCs w:val="24"/>
        </w:rPr>
        <w:t xml:space="preserve"> -</w:t>
      </w:r>
      <w:proofErr w:type="gramStart"/>
      <w:r w:rsidRPr="00FF499F">
        <w:rPr>
          <w:rStyle w:val="d"/>
          <w:rFonts w:eastAsiaTheme="majorEastAsia"/>
          <w:sz w:val="24"/>
          <w:szCs w:val="24"/>
          <w:lang w:val="en-US"/>
        </w:rPr>
        <w:t>e</w:t>
      </w:r>
      <w:r w:rsidRPr="00FF499F">
        <w:rPr>
          <w:rStyle w:val="d"/>
          <w:rFonts w:eastAsiaTheme="majorEastAsia"/>
          <w:sz w:val="24"/>
          <w:szCs w:val="24"/>
        </w:rPr>
        <w:t xml:space="preserve"> .</w:t>
      </w:r>
      <w:proofErr w:type="gramEnd"/>
    </w:p>
    <w:p w14:paraId="19753201" w14:textId="2B227ED9" w:rsidR="00260199" w:rsidRDefault="00260199" w:rsidP="00FF499F">
      <w:pPr>
        <w:pStyle w:val="1-"/>
      </w:pPr>
      <w:r>
        <w:t>Перед</w:t>
      </w:r>
      <w:r w:rsidRPr="0017757F">
        <w:t xml:space="preserve"> </w:t>
      </w:r>
      <w:r>
        <w:t>первым</w:t>
      </w:r>
      <w:r w:rsidRPr="0017757F">
        <w:t xml:space="preserve"> </w:t>
      </w:r>
      <w:r>
        <w:t>запуском</w:t>
      </w:r>
      <w:r w:rsidRPr="0017757F">
        <w:t xml:space="preserve"> </w:t>
      </w:r>
      <w:r>
        <w:t>требуется</w:t>
      </w:r>
      <w:r w:rsidRPr="0017757F">
        <w:t xml:space="preserve"> </w:t>
      </w:r>
      <w:r w:rsidRPr="00260199">
        <w:rPr>
          <w:lang w:val="en-US"/>
        </w:rPr>
        <w:t>API</w:t>
      </w:r>
      <w:r w:rsidRPr="0017757F">
        <w:t>-</w:t>
      </w:r>
      <w:r>
        <w:t>ключ</w:t>
      </w:r>
      <w:r w:rsidRPr="0017757F">
        <w:t xml:space="preserve"> </w:t>
      </w:r>
      <w:proofErr w:type="spellStart"/>
      <w:r w:rsidRPr="00260199">
        <w:rPr>
          <w:lang w:val="en-US"/>
        </w:rPr>
        <w:t>TheCatAPI</w:t>
      </w:r>
      <w:proofErr w:type="spellEnd"/>
      <w:r w:rsidRPr="0017757F">
        <w:t xml:space="preserve">. </w:t>
      </w:r>
      <w:r>
        <w:t xml:space="preserve">Он хранится в переменной окружения API_KEY и подгружается из </w:t>
      </w:r>
      <w:proofErr w:type="gramStart"/>
      <w:r>
        <w:t>файла .</w:t>
      </w:r>
      <w:proofErr w:type="spellStart"/>
      <w:r>
        <w:t>env</w:t>
      </w:r>
      <w:proofErr w:type="spellEnd"/>
      <w:proofErr w:type="gramEnd"/>
      <w:r>
        <w:t xml:space="preserve"> (используется </w:t>
      </w:r>
      <w:proofErr w:type="spellStart"/>
      <w:r>
        <w:t>python-dotenv</w:t>
      </w:r>
      <w:proofErr w:type="spellEnd"/>
      <w:r>
        <w:t xml:space="preserve">). В корне проекта создаётся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со строкой:</w:t>
      </w:r>
    </w:p>
    <w:p w14:paraId="78CCEDC0" w14:textId="33E9AAFC" w:rsidR="00260199" w:rsidRPr="00DA7A02" w:rsidRDefault="00260199" w:rsidP="00DA7A02">
      <w:pPr>
        <w:pStyle w:val="1-"/>
        <w:numPr>
          <w:ilvl w:val="0"/>
          <w:numId w:val="60"/>
        </w:numPr>
      </w:pPr>
      <w:r w:rsidRPr="00DA7A02">
        <w:t>API_KEY=</w:t>
      </w:r>
      <w:proofErr w:type="spellStart"/>
      <w:r w:rsidRPr="00DA7A02">
        <w:t>ваш_ключ</w:t>
      </w:r>
      <w:proofErr w:type="spellEnd"/>
    </w:p>
    <w:p w14:paraId="711F6240" w14:textId="545D4E03" w:rsidR="00260199" w:rsidRDefault="00260199" w:rsidP="00260199">
      <w:pPr>
        <w:pStyle w:val="1-"/>
      </w:pPr>
      <w:r>
        <w:t>Запуск приложения возможен двумя способами. Первый — напрямую через файл main.py:</w:t>
      </w:r>
    </w:p>
    <w:p w14:paraId="3AA6B050" w14:textId="1D3F05F6" w:rsidR="00260199" w:rsidRPr="00DA7A02" w:rsidRDefault="00260199" w:rsidP="00DA7A02">
      <w:pPr>
        <w:pStyle w:val="1-"/>
        <w:numPr>
          <w:ilvl w:val="0"/>
          <w:numId w:val="59"/>
        </w:numPr>
      </w:pPr>
      <w:proofErr w:type="spellStart"/>
      <w:r w:rsidRPr="00DA7A02">
        <w:lastRenderedPageBreak/>
        <w:t>python</w:t>
      </w:r>
      <w:proofErr w:type="spellEnd"/>
      <w:r w:rsidRPr="00DA7A02">
        <w:t xml:space="preserve"> main.py</w:t>
      </w:r>
    </w:p>
    <w:p w14:paraId="5DC62181" w14:textId="6B457C95" w:rsidR="00260199" w:rsidRDefault="00260199" w:rsidP="00260199">
      <w:pPr>
        <w:pStyle w:val="1-"/>
      </w:pPr>
      <w:r>
        <w:t xml:space="preserve">Второй — через консольный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, установленный вместе с пакетом:</w:t>
      </w:r>
    </w:p>
    <w:p w14:paraId="73D9A3B5" w14:textId="50035936" w:rsidR="00DA7A02" w:rsidRPr="00DA7A02" w:rsidRDefault="00260199" w:rsidP="00DA7A02">
      <w:pPr>
        <w:pStyle w:val="1-"/>
        <w:numPr>
          <w:ilvl w:val="0"/>
          <w:numId w:val="59"/>
        </w:numPr>
      </w:pPr>
      <w:proofErr w:type="spellStart"/>
      <w:r w:rsidRPr="00DA7A02">
        <w:t>cat_processor</w:t>
      </w:r>
      <w:proofErr w:type="spellEnd"/>
    </w:p>
    <w:p w14:paraId="3778F58B" w14:textId="7C7D184F" w:rsidR="00DA7A02" w:rsidRDefault="00DA7A02" w:rsidP="00DA7A02">
      <w:pPr>
        <w:pStyle w:val="1-"/>
      </w:pPr>
      <w:r>
        <w:t>После запуска приложение переходит в интерактивный режим и запрашивает у пользователя количество изображений для обработки. Введённое число (рекомендуется от 1 до 10) определяет, сколько изображений будет загружено с внешнего API. Далее процесс выполняется автоматически: изображения асинхронно скачиваются, сохраняются как оригиналы, после чего их обработка (свёртка и выделение контуров) распределяется между отдельными процессами для повышения производительности. Все результаты сохраняются в автоматически создаваемой папке `</w:t>
      </w:r>
      <w:proofErr w:type="spellStart"/>
      <w:r>
        <w:t>async_processed_images</w:t>
      </w:r>
      <w:proofErr w:type="spellEnd"/>
      <w:r>
        <w:t>`. Имена файлов формируются по шаблону, включающему порядковый номер и породу животного, например, `1_bengal_original.png` и соответствующие файлы с результатами обработки.</w:t>
      </w:r>
    </w:p>
    <w:p w14:paraId="1C2B861B" w14:textId="785FD675" w:rsidR="00DA7A02" w:rsidRDefault="00DA7A02" w:rsidP="00DA7A02">
      <w:pPr>
        <w:pStyle w:val="1-"/>
      </w:pPr>
      <w:r>
        <w:t>В системе реализовано раздельное логирование: краткие сообщения о ходе выполнения выводятся в консоль, а детальная информация (включая данные о файлах, номерах строк и идентификаторах процессов) записывается в файл `</w:t>
      </w:r>
      <w:proofErr w:type="spellStart"/>
      <w:r>
        <w:t>logs</w:t>
      </w:r>
      <w:proofErr w:type="spellEnd"/>
      <w:r>
        <w:t>/app.log`. Такой подход позволяет в реальном времени отслеживать общий прогресс, а при необходимости — анализировать детали выполнения, в том числе при параллельной обработке.</w:t>
      </w:r>
    </w:p>
    <w:p w14:paraId="40915BE5" w14:textId="3B801984" w:rsidR="00260199" w:rsidRPr="00260199" w:rsidRDefault="00DA7A02" w:rsidP="00DA7A02">
      <w:pPr>
        <w:pStyle w:val="1-"/>
        <w:rPr>
          <w:i/>
          <w:iCs/>
        </w:rPr>
      </w:pPr>
      <w:r>
        <w:t>Для проверки корректности работы предусмотрено два способа запуска тестов. Можно выполнить тестовый сценарий напрямую через командную строку с помощью команды `</w:t>
      </w:r>
      <w:proofErr w:type="spellStart"/>
      <w:r>
        <w:t>python</w:t>
      </w:r>
      <w:proofErr w:type="spellEnd"/>
      <w:r>
        <w:t xml:space="preserve"> run_tests.py` или использовать установленную точку входа `</w:t>
      </w:r>
      <w:proofErr w:type="spellStart"/>
      <w:r>
        <w:t>cat_processor_tests</w:t>
      </w:r>
      <w:proofErr w:type="spellEnd"/>
      <w:r>
        <w:t>`. По завершении тестирования в консоль выводится сводка результатов, которая включает отчёт по модульным тестам классов изображений и процессора, а также по интеграционным сценариям.</w:t>
      </w:r>
    </w:p>
    <w:p w14:paraId="5A30EC3D" w14:textId="54460495" w:rsidR="00DC675C" w:rsidRPr="005A3F12" w:rsidRDefault="005A3F12" w:rsidP="00604E29">
      <w:pPr>
        <w:pStyle w:val="afc"/>
      </w:pPr>
      <w:bookmarkStart w:id="47" w:name="_Toc217080840"/>
      <w:r w:rsidRPr="005A3F12">
        <w:lastRenderedPageBreak/>
        <w:t>ЗАКЛЮЧЕНИЕ</w:t>
      </w:r>
      <w:bookmarkEnd w:id="47"/>
    </w:p>
    <w:p w14:paraId="3CAA9266" w14:textId="042B1486" w:rsidR="00A10A6A" w:rsidRPr="00990716" w:rsidRDefault="00DA7A02" w:rsidP="00990716">
      <w:pPr>
        <w:pStyle w:val="1-"/>
      </w:pPr>
      <w:r w:rsidRPr="00DA7A02">
        <w:t>В рамках цикла лабораторных работ был разработан готовый к использованию Python-проект, который удовлетворяет всем поставленным в заданиях критериям. Практическая работа позволила детально изучить и применить основные инструменты и методологии современной разработки ПО: от алгоритмов обработки изображений и объектно-ориентированного дизайна до асинхронного выполнения задач, параллельных вычислений, анализа данных, системы логирования, модульного тестирования и финальной упаковки продукта. Все учебные цели достигнуты, а приобретённый опыт может быть использован для проектирования и реализации более сложных программных решений.</w:t>
      </w:r>
    </w:p>
    <w:p w14:paraId="3615AA55" w14:textId="77777777" w:rsidR="00A10A6A" w:rsidRDefault="00A10A6A">
      <w:pPr>
        <w:rPr>
          <w:rFonts w:eastAsiaTheme="minorEastAsia"/>
          <w:sz w:val="28"/>
          <w:szCs w:val="28"/>
        </w:rPr>
      </w:pPr>
      <w:r>
        <w:br w:type="page"/>
      </w:r>
    </w:p>
    <w:p w14:paraId="56DF8DDB" w14:textId="47D99048" w:rsidR="00207CBF" w:rsidRPr="00FF499F" w:rsidRDefault="00A10A6A" w:rsidP="00A10A6A">
      <w:pPr>
        <w:pStyle w:val="afc"/>
      </w:pPr>
      <w:bookmarkStart w:id="48" w:name="_Toc217080841"/>
      <w:r>
        <w:lastRenderedPageBreak/>
        <w:t>Приложени</w:t>
      </w:r>
      <w:r w:rsidR="00A44710">
        <w:t xml:space="preserve">е </w:t>
      </w:r>
      <w:r w:rsidR="00FF499F">
        <w:t>А</w:t>
      </w:r>
      <w:bookmarkEnd w:id="48"/>
    </w:p>
    <w:p w14:paraId="58975E5C" w14:textId="5381EA6E" w:rsidR="00A44710" w:rsidRPr="00A44710" w:rsidRDefault="00A44710" w:rsidP="00A44710">
      <w:pPr>
        <w:pStyle w:val="1-"/>
      </w:pPr>
      <w:r>
        <w:t xml:space="preserve">Ссылка на </w:t>
      </w:r>
      <w:proofErr w:type="spellStart"/>
      <w:r>
        <w:t>гитхаб</w:t>
      </w:r>
      <w:proofErr w:type="spellEnd"/>
      <w:r w:rsidRPr="00A44710">
        <w:t>:</w:t>
      </w:r>
      <w:r w:rsidR="00EC5328">
        <w:t xml:space="preserve"> </w:t>
      </w:r>
      <w:r w:rsidR="00EC5328" w:rsidRPr="00EC5328">
        <w:t>https://github.com/pillowiva/6401ivanovadm</w:t>
      </w:r>
    </w:p>
    <w:p w14:paraId="33AF6AC9" w14:textId="7A3CCBA4" w:rsidR="00A44710" w:rsidRDefault="00A44710" w:rsidP="00A44710">
      <w:pPr>
        <w:pStyle w:val="afc"/>
      </w:pPr>
      <w:bookmarkStart w:id="49" w:name="_Toc217080842"/>
      <w:r>
        <w:lastRenderedPageBreak/>
        <w:t>Приложение Б</w:t>
      </w:r>
      <w:bookmarkEnd w:id="49"/>
    </w:p>
    <w:p w14:paraId="76FE511F" w14:textId="60ABDCBF" w:rsidR="00A44710" w:rsidRPr="00A44710" w:rsidRDefault="00EC5328" w:rsidP="008B3100">
      <w:pPr>
        <w:pStyle w:val="1-"/>
        <w:ind w:firstLine="0"/>
        <w:jc w:val="center"/>
      </w:pPr>
      <w:r>
        <w:rPr>
          <w:noProof/>
        </w:rPr>
        <w:drawing>
          <wp:inline distT="0" distB="0" distL="0" distR="0" wp14:anchorId="3C40708A" wp14:editId="2B4DCDC9">
            <wp:extent cx="5939790" cy="6443345"/>
            <wp:effectExtent l="0" t="0" r="3810" b="0"/>
            <wp:docPr id="1253874763" name="Рисунок 1" descr="Изображение выглядит как текст, рисунок, зарисовка, Кошачь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74763" name="Рисунок 1" descr="Изображение выглядит как текст, рисунок, зарисовка, Кошачьи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B68E" w14:textId="74EB6EA5" w:rsidR="00A44710" w:rsidRDefault="008B3100" w:rsidP="008B3100">
      <w:pPr>
        <w:pStyle w:val="-"/>
      </w:pPr>
      <w:r>
        <w:t>Рисунок Б.1 – Пример обработки изображения</w:t>
      </w:r>
      <w:r w:rsidR="00FF499F">
        <w:t xml:space="preserve"> собственной реализацией метода выделения границ</w:t>
      </w:r>
    </w:p>
    <w:p w14:paraId="30492E62" w14:textId="49A6A8D7" w:rsidR="00FF499F" w:rsidRDefault="00FF499F" w:rsidP="00FF499F">
      <w:pPr>
        <w:pStyle w:val="1-"/>
        <w:jc w:val="center"/>
      </w:pPr>
      <w:r>
        <w:rPr>
          <w:noProof/>
        </w:rPr>
        <w:lastRenderedPageBreak/>
        <w:drawing>
          <wp:inline distT="0" distB="0" distL="0" distR="0" wp14:anchorId="60310907" wp14:editId="18E3F48D">
            <wp:extent cx="5093249" cy="5525037"/>
            <wp:effectExtent l="0" t="0" r="0" b="0"/>
            <wp:docPr id="536614376" name="Рисунок 2" descr="Изображение выглядит как текст, зарисовка, рисунок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14376" name="Рисунок 2" descr="Изображение выглядит как текст, зарисовка, рисунок, искусство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887" cy="55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B880" w14:textId="5FECED9D" w:rsidR="00FF499F" w:rsidRPr="00FF499F" w:rsidRDefault="00FF499F" w:rsidP="00FF499F">
      <w:pPr>
        <w:pStyle w:val="1-"/>
        <w:jc w:val="center"/>
      </w:pPr>
      <w:r>
        <w:t>Рисунок Б.</w:t>
      </w:r>
      <w:r>
        <w:t>2</w:t>
      </w:r>
      <w:r>
        <w:t xml:space="preserve"> – Пример обработки изображения собственной реализацией метода выделения границ</w:t>
      </w:r>
    </w:p>
    <w:p w14:paraId="08DEFEA7" w14:textId="77777777" w:rsidR="00FF499F" w:rsidRDefault="00FF499F" w:rsidP="00FF499F">
      <w:pPr>
        <w:jc w:val="center"/>
        <w:rPr>
          <w:lang w:val="en-US"/>
        </w:rPr>
      </w:pPr>
      <w:r w:rsidRPr="00F92EFD">
        <w:rPr>
          <w:noProof/>
          <w:lang w:val="en-US"/>
        </w:rPr>
        <w:drawing>
          <wp:inline distT="0" distB="0" distL="0" distR="0" wp14:anchorId="4414B593" wp14:editId="6986B113">
            <wp:extent cx="4027469" cy="2377128"/>
            <wp:effectExtent l="0" t="0" r="0" b="0"/>
            <wp:docPr id="1483055516" name="Рисунок 1" descr="Изображение выглядит как текст, снимок экрана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5516" name="Рисунок 1" descr="Изображение выглядит как текст, снимок экрана, искусств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849" cy="238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F4D4" w14:textId="70E8A6E6" w:rsidR="00FF499F" w:rsidRPr="00FF499F" w:rsidRDefault="00FF499F" w:rsidP="00FF499F">
      <w:pPr>
        <w:pStyle w:val="-"/>
      </w:pPr>
      <w:r>
        <w:t xml:space="preserve">Рисунок </w:t>
      </w:r>
      <w:r>
        <w:t>Б</w:t>
      </w:r>
      <w:r w:rsidRPr="00FF499F">
        <w:t>.</w:t>
      </w:r>
      <w:r>
        <w:t>3</w:t>
      </w:r>
      <w:r w:rsidRPr="00FF499F">
        <w:t xml:space="preserve"> </w:t>
      </w:r>
      <w:r>
        <w:t xml:space="preserve">– Пример сохранения логов в файл </w:t>
      </w:r>
      <w:r>
        <w:rPr>
          <w:lang w:val="en-US"/>
        </w:rPr>
        <w:t>app</w:t>
      </w:r>
      <w:r w:rsidRPr="00F92EFD">
        <w:t>.</w:t>
      </w:r>
      <w:r>
        <w:rPr>
          <w:lang w:val="en-US"/>
        </w:rPr>
        <w:t>log</w:t>
      </w:r>
    </w:p>
    <w:p w14:paraId="2A4C50A5" w14:textId="77777777" w:rsidR="00FF499F" w:rsidRPr="00F92EFD" w:rsidRDefault="00FF499F" w:rsidP="00FF499F">
      <w:pPr>
        <w:pStyle w:val="1-"/>
        <w:jc w:val="center"/>
        <w:rPr>
          <w:lang w:val="en-US"/>
        </w:rPr>
      </w:pPr>
      <w:r w:rsidRPr="00F92EFD">
        <w:rPr>
          <w:noProof/>
          <w:lang w:val="en-US"/>
        </w:rPr>
        <w:lastRenderedPageBreak/>
        <w:drawing>
          <wp:inline distT="0" distB="0" distL="0" distR="0" wp14:anchorId="6F441C96" wp14:editId="23099BE8">
            <wp:extent cx="3429000" cy="2819400"/>
            <wp:effectExtent l="0" t="0" r="0" b="0"/>
            <wp:docPr id="15429489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89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8582" w14:textId="533303B8" w:rsidR="00FF499F" w:rsidRPr="00F92EFD" w:rsidRDefault="00FF499F" w:rsidP="00FF499F">
      <w:pPr>
        <w:pStyle w:val="-"/>
      </w:pPr>
      <w:r>
        <w:t xml:space="preserve">Рисунок </w:t>
      </w:r>
      <w:r>
        <w:t>Б</w:t>
      </w:r>
      <w:r w:rsidRPr="00FF499F">
        <w:t>.</w:t>
      </w:r>
      <w:r>
        <w:t>4 –</w:t>
      </w:r>
      <w:r>
        <w:t xml:space="preserve"> Пример сохранения обработанных и оригинальных изображений</w:t>
      </w:r>
    </w:p>
    <w:p w14:paraId="35F165E6" w14:textId="77777777" w:rsidR="00FF499F" w:rsidRPr="00FF499F" w:rsidRDefault="00FF499F" w:rsidP="00FF499F">
      <w:pPr>
        <w:pStyle w:val="1-"/>
      </w:pPr>
    </w:p>
    <w:sectPr w:rsidR="00FF499F" w:rsidRPr="00FF499F" w:rsidSect="00B5339B">
      <w:footerReference w:type="default" r:id="rId12"/>
      <w:footerReference w:type="firs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5B8E5" w14:textId="77777777" w:rsidR="00D64163" w:rsidRDefault="00D64163">
      <w:r>
        <w:separator/>
      </w:r>
    </w:p>
  </w:endnote>
  <w:endnote w:type="continuationSeparator" w:id="0">
    <w:p w14:paraId="48E402A2" w14:textId="77777777" w:rsidR="00D64163" w:rsidRDefault="00D64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27C23C42" w14:textId="77777777" w:rsidR="006C4A59" w:rsidRDefault="00AC162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7376" w14:textId="77777777" w:rsidR="006C4A59" w:rsidRDefault="006C4A5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0EAF0" w14:textId="77777777" w:rsidR="00D64163" w:rsidRDefault="00D64163">
      <w:r>
        <w:separator/>
      </w:r>
    </w:p>
  </w:footnote>
  <w:footnote w:type="continuationSeparator" w:id="0">
    <w:p w14:paraId="0BB27173" w14:textId="77777777" w:rsidR="00D64163" w:rsidRDefault="00D64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7230B0A"/>
    <w:multiLevelType w:val="hybridMultilevel"/>
    <w:tmpl w:val="B39052A0"/>
    <w:lvl w:ilvl="0" w:tplc="09045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296159"/>
    <w:multiLevelType w:val="hybridMultilevel"/>
    <w:tmpl w:val="A93CDF5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E138F"/>
    <w:multiLevelType w:val="hybridMultilevel"/>
    <w:tmpl w:val="57827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B696BFC"/>
    <w:multiLevelType w:val="hybridMultilevel"/>
    <w:tmpl w:val="085021C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13834521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9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1" w15:restartNumberingAfterBreak="0">
    <w:nsid w:val="15115A79"/>
    <w:multiLevelType w:val="hybridMultilevel"/>
    <w:tmpl w:val="2E3655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BB21E2"/>
    <w:multiLevelType w:val="hybridMultilevel"/>
    <w:tmpl w:val="2A708C3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4" w15:restartNumberingAfterBreak="0">
    <w:nsid w:val="192B294D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15" w15:restartNumberingAfterBreak="0">
    <w:nsid w:val="1AFF52B6"/>
    <w:multiLevelType w:val="hybridMultilevel"/>
    <w:tmpl w:val="C952CE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7B5165"/>
    <w:multiLevelType w:val="hybridMultilevel"/>
    <w:tmpl w:val="C2E687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259A3086"/>
    <w:multiLevelType w:val="hybridMultilevel"/>
    <w:tmpl w:val="81E0C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CB24A5"/>
    <w:multiLevelType w:val="hybridMultilevel"/>
    <w:tmpl w:val="B68A3D78"/>
    <w:lvl w:ilvl="0" w:tplc="8F3ED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D315D9B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2" w15:restartNumberingAfterBreak="0">
    <w:nsid w:val="2FF20EDC"/>
    <w:multiLevelType w:val="hybridMultilevel"/>
    <w:tmpl w:val="7012F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08F0F81"/>
    <w:multiLevelType w:val="hybridMultilevel"/>
    <w:tmpl w:val="1854D50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285629A"/>
    <w:multiLevelType w:val="multilevel"/>
    <w:tmpl w:val="C34A75D4"/>
    <w:numStyleLink w:val="a"/>
  </w:abstractNum>
  <w:abstractNum w:abstractNumId="26" w15:restartNumberingAfterBreak="0">
    <w:nsid w:val="332E1BB9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7" w15:restartNumberingAfterBreak="0">
    <w:nsid w:val="36870E68"/>
    <w:multiLevelType w:val="multilevel"/>
    <w:tmpl w:val="C34A75D4"/>
    <w:numStyleLink w:val="a"/>
  </w:abstractNum>
  <w:abstractNum w:abstractNumId="28" w15:restartNumberingAfterBreak="0">
    <w:nsid w:val="3A76131A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29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C5522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4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35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095C86"/>
    <w:multiLevelType w:val="hybridMultilevel"/>
    <w:tmpl w:val="7EC0041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2E31F2B"/>
    <w:multiLevelType w:val="multilevel"/>
    <w:tmpl w:val="C34A75D4"/>
    <w:numStyleLink w:val="a"/>
  </w:abstractNum>
  <w:abstractNum w:abstractNumId="38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58190C35"/>
    <w:multiLevelType w:val="hybridMultilevel"/>
    <w:tmpl w:val="3EE2BBB0"/>
    <w:lvl w:ilvl="0" w:tplc="966E8FCA">
      <w:start w:val="1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1A4085"/>
    <w:multiLevelType w:val="hybridMultilevel"/>
    <w:tmpl w:val="A4002AB4"/>
    <w:lvl w:ilvl="0" w:tplc="C45C7F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42" w15:restartNumberingAfterBreak="0">
    <w:nsid w:val="5CA57824"/>
    <w:multiLevelType w:val="hybridMultilevel"/>
    <w:tmpl w:val="7DEE84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19304B1"/>
    <w:multiLevelType w:val="hybridMultilevel"/>
    <w:tmpl w:val="E2DCA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7141BF"/>
    <w:multiLevelType w:val="hybridMultilevel"/>
    <w:tmpl w:val="D1CADE36"/>
    <w:lvl w:ilvl="0" w:tplc="7FFE98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8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49" w15:restartNumberingAfterBreak="0">
    <w:nsid w:val="6B211B5D"/>
    <w:multiLevelType w:val="hybridMultilevel"/>
    <w:tmpl w:val="DF988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7ABA7CA7"/>
    <w:multiLevelType w:val="multilevel"/>
    <w:tmpl w:val="C34A75D4"/>
    <w:numStyleLink w:val="a"/>
  </w:abstractNum>
  <w:abstractNum w:abstractNumId="55" w15:restartNumberingAfterBreak="0">
    <w:nsid w:val="7BCA4DE8"/>
    <w:multiLevelType w:val="hybridMultilevel"/>
    <w:tmpl w:val="1FFC776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DCB3002"/>
    <w:multiLevelType w:val="hybridMultilevel"/>
    <w:tmpl w:val="812615B2"/>
    <w:lvl w:ilvl="0" w:tplc="7EC6F1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EC47D60"/>
    <w:multiLevelType w:val="multilevel"/>
    <w:tmpl w:val="C34A75D4"/>
    <w:numStyleLink w:val="a"/>
  </w:abstractNum>
  <w:num w:numId="1" w16cid:durableId="1187132905">
    <w:abstractNumId w:val="48"/>
  </w:num>
  <w:num w:numId="2" w16cid:durableId="969359299">
    <w:abstractNumId w:val="33"/>
  </w:num>
  <w:num w:numId="3" w16cid:durableId="687489948">
    <w:abstractNumId w:val="30"/>
  </w:num>
  <w:num w:numId="4" w16cid:durableId="461310283">
    <w:abstractNumId w:val="41"/>
  </w:num>
  <w:num w:numId="5" w16cid:durableId="1444305754">
    <w:abstractNumId w:val="29"/>
  </w:num>
  <w:num w:numId="6" w16cid:durableId="962855049">
    <w:abstractNumId w:val="47"/>
  </w:num>
  <w:num w:numId="7" w16cid:durableId="1462920037">
    <w:abstractNumId w:val="38"/>
  </w:num>
  <w:num w:numId="8" w16cid:durableId="2138140521">
    <w:abstractNumId w:val="5"/>
  </w:num>
  <w:num w:numId="9" w16cid:durableId="305404339">
    <w:abstractNumId w:val="9"/>
  </w:num>
  <w:num w:numId="10" w16cid:durableId="67533183">
    <w:abstractNumId w:val="50"/>
  </w:num>
  <w:num w:numId="11" w16cid:durableId="1083721551">
    <w:abstractNumId w:val="52"/>
    <w:lvlOverride w:ilvl="0">
      <w:startOverride w:val="1"/>
    </w:lvlOverride>
  </w:num>
  <w:num w:numId="12" w16cid:durableId="652370753">
    <w:abstractNumId w:val="35"/>
  </w:num>
  <w:num w:numId="13" w16cid:durableId="878249060">
    <w:abstractNumId w:val="51"/>
  </w:num>
  <w:num w:numId="14" w16cid:durableId="418795842">
    <w:abstractNumId w:val="19"/>
  </w:num>
  <w:num w:numId="15" w16cid:durableId="1869683420">
    <w:abstractNumId w:val="46"/>
  </w:num>
  <w:num w:numId="16" w16cid:durableId="1582442540">
    <w:abstractNumId w:val="13"/>
  </w:num>
  <w:num w:numId="17" w16cid:durableId="1816995409">
    <w:abstractNumId w:val="10"/>
  </w:num>
  <w:num w:numId="18" w16cid:durableId="276523942">
    <w:abstractNumId w:val="32"/>
  </w:num>
  <w:num w:numId="19" w16cid:durableId="1987396926">
    <w:abstractNumId w:val="7"/>
  </w:num>
  <w:num w:numId="20" w16cid:durableId="713502421">
    <w:abstractNumId w:val="17"/>
  </w:num>
  <w:num w:numId="21" w16cid:durableId="1575627160">
    <w:abstractNumId w:val="53"/>
  </w:num>
  <w:num w:numId="22" w16cid:durableId="121467072">
    <w:abstractNumId w:val="43"/>
  </w:num>
  <w:num w:numId="23" w16cid:durableId="35592478">
    <w:abstractNumId w:val="34"/>
  </w:num>
  <w:num w:numId="24" w16cid:durableId="688722753">
    <w:abstractNumId w:val="0"/>
  </w:num>
  <w:num w:numId="25" w16cid:durableId="1412970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9787741">
    <w:abstractNumId w:val="24"/>
  </w:num>
  <w:num w:numId="27" w16cid:durableId="1313407616">
    <w:abstractNumId w:val="25"/>
  </w:num>
  <w:num w:numId="28" w16cid:durableId="1524517064">
    <w:abstractNumId w:val="1"/>
  </w:num>
  <w:num w:numId="29" w16cid:durableId="671296215">
    <w:abstractNumId w:val="27"/>
  </w:num>
  <w:num w:numId="30" w16cid:durableId="1407268825">
    <w:abstractNumId w:val="57"/>
  </w:num>
  <w:num w:numId="31" w16cid:durableId="412509722">
    <w:abstractNumId w:val="54"/>
  </w:num>
  <w:num w:numId="32" w16cid:durableId="8337716">
    <w:abstractNumId w:val="37"/>
  </w:num>
  <w:num w:numId="33" w16cid:durableId="1103913822">
    <w:abstractNumId w:val="45"/>
  </w:num>
  <w:num w:numId="34" w16cid:durableId="741487556">
    <w:abstractNumId w:val="37"/>
    <w:lvlOverride w:ilvl="0">
      <w:startOverride w:val="3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4"/>
    </w:lvlOverride>
    <w:lvlOverride w:ilvl="7">
      <w:startOverride w:val="1"/>
    </w:lvlOverride>
    <w:lvlOverride w:ilvl="8">
      <w:startOverride w:val="1"/>
    </w:lvlOverride>
  </w:num>
  <w:num w:numId="35" w16cid:durableId="882593414">
    <w:abstractNumId w:val="39"/>
  </w:num>
  <w:num w:numId="36" w16cid:durableId="1145857285">
    <w:abstractNumId w:val="56"/>
  </w:num>
  <w:num w:numId="37" w16cid:durableId="1903248035">
    <w:abstractNumId w:val="15"/>
  </w:num>
  <w:num w:numId="38" w16cid:durableId="741096688">
    <w:abstractNumId w:val="44"/>
  </w:num>
  <w:num w:numId="39" w16cid:durableId="2086343052">
    <w:abstractNumId w:val="16"/>
  </w:num>
  <w:num w:numId="40" w16cid:durableId="1289899868">
    <w:abstractNumId w:val="18"/>
  </w:num>
  <w:num w:numId="41" w16cid:durableId="295183973">
    <w:abstractNumId w:val="11"/>
  </w:num>
  <w:num w:numId="42" w16cid:durableId="1251693748">
    <w:abstractNumId w:val="42"/>
  </w:num>
  <w:num w:numId="43" w16cid:durableId="697706506">
    <w:abstractNumId w:val="22"/>
  </w:num>
  <w:num w:numId="44" w16cid:durableId="1616710752">
    <w:abstractNumId w:val="40"/>
  </w:num>
  <w:num w:numId="45" w16cid:durableId="482548624">
    <w:abstractNumId w:val="4"/>
  </w:num>
  <w:num w:numId="46" w16cid:durableId="1079138953">
    <w:abstractNumId w:val="20"/>
  </w:num>
  <w:num w:numId="47" w16cid:durableId="2045667129">
    <w:abstractNumId w:val="2"/>
  </w:num>
  <w:num w:numId="48" w16cid:durableId="667830264">
    <w:abstractNumId w:val="49"/>
  </w:num>
  <w:num w:numId="49" w16cid:durableId="260912455">
    <w:abstractNumId w:val="8"/>
  </w:num>
  <w:num w:numId="50" w16cid:durableId="1750156246">
    <w:abstractNumId w:val="26"/>
  </w:num>
  <w:num w:numId="51" w16cid:durableId="1271474039">
    <w:abstractNumId w:val="28"/>
  </w:num>
  <w:num w:numId="52" w16cid:durableId="189955404">
    <w:abstractNumId w:val="14"/>
  </w:num>
  <w:num w:numId="53" w16cid:durableId="1429500600">
    <w:abstractNumId w:val="31"/>
  </w:num>
  <w:num w:numId="54" w16cid:durableId="1210649781">
    <w:abstractNumId w:val="21"/>
  </w:num>
  <w:num w:numId="55" w16cid:durableId="1248535220">
    <w:abstractNumId w:val="55"/>
  </w:num>
  <w:num w:numId="56" w16cid:durableId="1587884782">
    <w:abstractNumId w:val="12"/>
  </w:num>
  <w:num w:numId="57" w16cid:durableId="1417048902">
    <w:abstractNumId w:val="6"/>
  </w:num>
  <w:num w:numId="58" w16cid:durableId="833836178">
    <w:abstractNumId w:val="23"/>
  </w:num>
  <w:num w:numId="59" w16cid:durableId="472598305">
    <w:abstractNumId w:val="3"/>
  </w:num>
  <w:num w:numId="60" w16cid:durableId="33954990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E2"/>
    <w:rsid w:val="00000458"/>
    <w:rsid w:val="00000999"/>
    <w:rsid w:val="00000CA4"/>
    <w:rsid w:val="00001975"/>
    <w:rsid w:val="00001F5E"/>
    <w:rsid w:val="00002BBE"/>
    <w:rsid w:val="00003328"/>
    <w:rsid w:val="0000355A"/>
    <w:rsid w:val="00003EA0"/>
    <w:rsid w:val="00004152"/>
    <w:rsid w:val="000051B4"/>
    <w:rsid w:val="00006A22"/>
    <w:rsid w:val="00006D97"/>
    <w:rsid w:val="00006FD8"/>
    <w:rsid w:val="0000758C"/>
    <w:rsid w:val="000101D2"/>
    <w:rsid w:val="00012096"/>
    <w:rsid w:val="00012ED8"/>
    <w:rsid w:val="00013D9F"/>
    <w:rsid w:val="0001593C"/>
    <w:rsid w:val="00015EB4"/>
    <w:rsid w:val="00016301"/>
    <w:rsid w:val="00022241"/>
    <w:rsid w:val="00023BF0"/>
    <w:rsid w:val="00023DE3"/>
    <w:rsid w:val="0002457D"/>
    <w:rsid w:val="000249D0"/>
    <w:rsid w:val="0002506C"/>
    <w:rsid w:val="000254F5"/>
    <w:rsid w:val="0002622D"/>
    <w:rsid w:val="0002706D"/>
    <w:rsid w:val="0002740F"/>
    <w:rsid w:val="00030F6B"/>
    <w:rsid w:val="00031A67"/>
    <w:rsid w:val="0003407F"/>
    <w:rsid w:val="00035933"/>
    <w:rsid w:val="000360B6"/>
    <w:rsid w:val="00036BDE"/>
    <w:rsid w:val="00036DB7"/>
    <w:rsid w:val="00036DE1"/>
    <w:rsid w:val="00036FC7"/>
    <w:rsid w:val="000371AA"/>
    <w:rsid w:val="00040A4B"/>
    <w:rsid w:val="00041DBD"/>
    <w:rsid w:val="00043400"/>
    <w:rsid w:val="00045DCB"/>
    <w:rsid w:val="000466EB"/>
    <w:rsid w:val="00051597"/>
    <w:rsid w:val="00052FF4"/>
    <w:rsid w:val="000532C5"/>
    <w:rsid w:val="00053D28"/>
    <w:rsid w:val="000558E6"/>
    <w:rsid w:val="00060795"/>
    <w:rsid w:val="000636BC"/>
    <w:rsid w:val="00063991"/>
    <w:rsid w:val="00065991"/>
    <w:rsid w:val="00065D35"/>
    <w:rsid w:val="000669BC"/>
    <w:rsid w:val="00066CBB"/>
    <w:rsid w:val="000676CD"/>
    <w:rsid w:val="000679E3"/>
    <w:rsid w:val="00070449"/>
    <w:rsid w:val="000707D3"/>
    <w:rsid w:val="00071A60"/>
    <w:rsid w:val="00073CCE"/>
    <w:rsid w:val="000748B9"/>
    <w:rsid w:val="000756D1"/>
    <w:rsid w:val="00083340"/>
    <w:rsid w:val="000836DC"/>
    <w:rsid w:val="00083E6A"/>
    <w:rsid w:val="0008603A"/>
    <w:rsid w:val="00091086"/>
    <w:rsid w:val="00091442"/>
    <w:rsid w:val="000919BA"/>
    <w:rsid w:val="00092FC0"/>
    <w:rsid w:val="00095673"/>
    <w:rsid w:val="00096046"/>
    <w:rsid w:val="0009607E"/>
    <w:rsid w:val="00096146"/>
    <w:rsid w:val="0009637C"/>
    <w:rsid w:val="000966A5"/>
    <w:rsid w:val="00096D9F"/>
    <w:rsid w:val="000A0033"/>
    <w:rsid w:val="000A0BF3"/>
    <w:rsid w:val="000A1587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3875"/>
    <w:rsid w:val="000C47BA"/>
    <w:rsid w:val="000C5AA0"/>
    <w:rsid w:val="000C691F"/>
    <w:rsid w:val="000C7502"/>
    <w:rsid w:val="000D0744"/>
    <w:rsid w:val="000D0B78"/>
    <w:rsid w:val="000D1562"/>
    <w:rsid w:val="000D2953"/>
    <w:rsid w:val="000D3A79"/>
    <w:rsid w:val="000D5517"/>
    <w:rsid w:val="000D5F4E"/>
    <w:rsid w:val="000D6731"/>
    <w:rsid w:val="000E00B6"/>
    <w:rsid w:val="000E04C3"/>
    <w:rsid w:val="000E120C"/>
    <w:rsid w:val="000E1AFC"/>
    <w:rsid w:val="000E1F55"/>
    <w:rsid w:val="000E3278"/>
    <w:rsid w:val="000E44D8"/>
    <w:rsid w:val="000E4B02"/>
    <w:rsid w:val="000E4CB3"/>
    <w:rsid w:val="000E4E0A"/>
    <w:rsid w:val="000E5B0E"/>
    <w:rsid w:val="000E61EE"/>
    <w:rsid w:val="000E7907"/>
    <w:rsid w:val="000E79C6"/>
    <w:rsid w:val="000F09E8"/>
    <w:rsid w:val="000F17F9"/>
    <w:rsid w:val="000F1B0B"/>
    <w:rsid w:val="000F2177"/>
    <w:rsid w:val="000F34B2"/>
    <w:rsid w:val="000F3997"/>
    <w:rsid w:val="000F5C9F"/>
    <w:rsid w:val="000F6014"/>
    <w:rsid w:val="000F6874"/>
    <w:rsid w:val="000F6D3D"/>
    <w:rsid w:val="000F7ED6"/>
    <w:rsid w:val="00100B53"/>
    <w:rsid w:val="001013F7"/>
    <w:rsid w:val="00104508"/>
    <w:rsid w:val="0010611F"/>
    <w:rsid w:val="00111F83"/>
    <w:rsid w:val="0011238E"/>
    <w:rsid w:val="00112C81"/>
    <w:rsid w:val="00112F52"/>
    <w:rsid w:val="001149D1"/>
    <w:rsid w:val="00115F30"/>
    <w:rsid w:val="001162B3"/>
    <w:rsid w:val="001164FB"/>
    <w:rsid w:val="00116AAA"/>
    <w:rsid w:val="00120CA9"/>
    <w:rsid w:val="00120D72"/>
    <w:rsid w:val="001221B7"/>
    <w:rsid w:val="00122DF8"/>
    <w:rsid w:val="00123B66"/>
    <w:rsid w:val="001247AA"/>
    <w:rsid w:val="00124C73"/>
    <w:rsid w:val="00125885"/>
    <w:rsid w:val="001259CA"/>
    <w:rsid w:val="00125C75"/>
    <w:rsid w:val="001270A6"/>
    <w:rsid w:val="00127954"/>
    <w:rsid w:val="00131BA7"/>
    <w:rsid w:val="00131BF1"/>
    <w:rsid w:val="001330D7"/>
    <w:rsid w:val="00134076"/>
    <w:rsid w:val="00135451"/>
    <w:rsid w:val="00136689"/>
    <w:rsid w:val="001403D0"/>
    <w:rsid w:val="0014090E"/>
    <w:rsid w:val="00140C01"/>
    <w:rsid w:val="00141661"/>
    <w:rsid w:val="0014200E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30D0"/>
    <w:rsid w:val="00163466"/>
    <w:rsid w:val="00164A94"/>
    <w:rsid w:val="00165265"/>
    <w:rsid w:val="001671D7"/>
    <w:rsid w:val="00167B52"/>
    <w:rsid w:val="0017158A"/>
    <w:rsid w:val="00172F5F"/>
    <w:rsid w:val="00173460"/>
    <w:rsid w:val="00174DED"/>
    <w:rsid w:val="001754D9"/>
    <w:rsid w:val="0017562D"/>
    <w:rsid w:val="0017709E"/>
    <w:rsid w:val="0017757F"/>
    <w:rsid w:val="001801ED"/>
    <w:rsid w:val="00180915"/>
    <w:rsid w:val="001816A2"/>
    <w:rsid w:val="00190447"/>
    <w:rsid w:val="00192A9D"/>
    <w:rsid w:val="00192CF2"/>
    <w:rsid w:val="0019348B"/>
    <w:rsid w:val="00193A2F"/>
    <w:rsid w:val="0019489A"/>
    <w:rsid w:val="00195029"/>
    <w:rsid w:val="00195869"/>
    <w:rsid w:val="00196280"/>
    <w:rsid w:val="0019637A"/>
    <w:rsid w:val="0019637B"/>
    <w:rsid w:val="00196B07"/>
    <w:rsid w:val="00197024"/>
    <w:rsid w:val="001A000A"/>
    <w:rsid w:val="001A00BB"/>
    <w:rsid w:val="001A0A95"/>
    <w:rsid w:val="001A23D9"/>
    <w:rsid w:val="001A26EB"/>
    <w:rsid w:val="001A324A"/>
    <w:rsid w:val="001A3C15"/>
    <w:rsid w:val="001A3F8B"/>
    <w:rsid w:val="001A499F"/>
    <w:rsid w:val="001A5872"/>
    <w:rsid w:val="001A5AE3"/>
    <w:rsid w:val="001A6212"/>
    <w:rsid w:val="001A7481"/>
    <w:rsid w:val="001B005F"/>
    <w:rsid w:val="001B0307"/>
    <w:rsid w:val="001B08CF"/>
    <w:rsid w:val="001B409D"/>
    <w:rsid w:val="001B42CE"/>
    <w:rsid w:val="001B4407"/>
    <w:rsid w:val="001C4FC9"/>
    <w:rsid w:val="001C512F"/>
    <w:rsid w:val="001C58DF"/>
    <w:rsid w:val="001C6352"/>
    <w:rsid w:val="001C7994"/>
    <w:rsid w:val="001C7B0B"/>
    <w:rsid w:val="001D019C"/>
    <w:rsid w:val="001D2C26"/>
    <w:rsid w:val="001D3414"/>
    <w:rsid w:val="001D525A"/>
    <w:rsid w:val="001D5CA6"/>
    <w:rsid w:val="001D6BA6"/>
    <w:rsid w:val="001E0602"/>
    <w:rsid w:val="001E0C60"/>
    <w:rsid w:val="001E252E"/>
    <w:rsid w:val="001E2ABE"/>
    <w:rsid w:val="001E2D16"/>
    <w:rsid w:val="001E30F8"/>
    <w:rsid w:val="001E3D7C"/>
    <w:rsid w:val="001E4383"/>
    <w:rsid w:val="001E6A5B"/>
    <w:rsid w:val="001E6F4A"/>
    <w:rsid w:val="001E7C37"/>
    <w:rsid w:val="001F065E"/>
    <w:rsid w:val="001F1477"/>
    <w:rsid w:val="001F2039"/>
    <w:rsid w:val="001F220E"/>
    <w:rsid w:val="001F23D2"/>
    <w:rsid w:val="001F27FD"/>
    <w:rsid w:val="001F28D2"/>
    <w:rsid w:val="001F396B"/>
    <w:rsid w:val="001F56AE"/>
    <w:rsid w:val="001F653F"/>
    <w:rsid w:val="001F67E8"/>
    <w:rsid w:val="00200CAD"/>
    <w:rsid w:val="00203B88"/>
    <w:rsid w:val="00204923"/>
    <w:rsid w:val="00205668"/>
    <w:rsid w:val="00206763"/>
    <w:rsid w:val="00206C9B"/>
    <w:rsid w:val="00207CBF"/>
    <w:rsid w:val="00210850"/>
    <w:rsid w:val="0021218F"/>
    <w:rsid w:val="00212D44"/>
    <w:rsid w:val="0021411F"/>
    <w:rsid w:val="00214752"/>
    <w:rsid w:val="002154D6"/>
    <w:rsid w:val="002156F8"/>
    <w:rsid w:val="0021662E"/>
    <w:rsid w:val="00216E82"/>
    <w:rsid w:val="002170A8"/>
    <w:rsid w:val="00217652"/>
    <w:rsid w:val="002202C8"/>
    <w:rsid w:val="00220CCE"/>
    <w:rsid w:val="002225D7"/>
    <w:rsid w:val="0022510C"/>
    <w:rsid w:val="0022615E"/>
    <w:rsid w:val="002269CA"/>
    <w:rsid w:val="0022707C"/>
    <w:rsid w:val="00227160"/>
    <w:rsid w:val="00227664"/>
    <w:rsid w:val="0023032B"/>
    <w:rsid w:val="00233B3C"/>
    <w:rsid w:val="00234E50"/>
    <w:rsid w:val="00234F20"/>
    <w:rsid w:val="002408DE"/>
    <w:rsid w:val="00241E85"/>
    <w:rsid w:val="00243C0F"/>
    <w:rsid w:val="00245DFE"/>
    <w:rsid w:val="00245E05"/>
    <w:rsid w:val="00245F0B"/>
    <w:rsid w:val="00247472"/>
    <w:rsid w:val="0024756E"/>
    <w:rsid w:val="002508D0"/>
    <w:rsid w:val="00250F0C"/>
    <w:rsid w:val="00251C4B"/>
    <w:rsid w:val="002520B6"/>
    <w:rsid w:val="002536F8"/>
    <w:rsid w:val="00253990"/>
    <w:rsid w:val="002550A1"/>
    <w:rsid w:val="002557F6"/>
    <w:rsid w:val="002565B1"/>
    <w:rsid w:val="00260199"/>
    <w:rsid w:val="00260E6D"/>
    <w:rsid w:val="002618B1"/>
    <w:rsid w:val="00264DE7"/>
    <w:rsid w:val="00266182"/>
    <w:rsid w:val="002678AD"/>
    <w:rsid w:val="00271914"/>
    <w:rsid w:val="00273A0B"/>
    <w:rsid w:val="00273B67"/>
    <w:rsid w:val="00273CF3"/>
    <w:rsid w:val="00273F1A"/>
    <w:rsid w:val="00274209"/>
    <w:rsid w:val="0027523A"/>
    <w:rsid w:val="00277A5C"/>
    <w:rsid w:val="00280EF9"/>
    <w:rsid w:val="0028159E"/>
    <w:rsid w:val="00282495"/>
    <w:rsid w:val="00283209"/>
    <w:rsid w:val="0028536B"/>
    <w:rsid w:val="002868FD"/>
    <w:rsid w:val="00287CE2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97E39"/>
    <w:rsid w:val="002A00D8"/>
    <w:rsid w:val="002A0BC2"/>
    <w:rsid w:val="002A0C91"/>
    <w:rsid w:val="002A0CB0"/>
    <w:rsid w:val="002A0E54"/>
    <w:rsid w:val="002A3376"/>
    <w:rsid w:val="002A3754"/>
    <w:rsid w:val="002A3F8E"/>
    <w:rsid w:val="002A4ADC"/>
    <w:rsid w:val="002A5DB9"/>
    <w:rsid w:val="002B00A2"/>
    <w:rsid w:val="002B0D5E"/>
    <w:rsid w:val="002B12E6"/>
    <w:rsid w:val="002B3CE8"/>
    <w:rsid w:val="002B4438"/>
    <w:rsid w:val="002B798E"/>
    <w:rsid w:val="002B7B77"/>
    <w:rsid w:val="002C0239"/>
    <w:rsid w:val="002C0FD5"/>
    <w:rsid w:val="002C1E9A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D7EB9"/>
    <w:rsid w:val="002E29AE"/>
    <w:rsid w:val="002E2E0A"/>
    <w:rsid w:val="002E3436"/>
    <w:rsid w:val="002E34B4"/>
    <w:rsid w:val="002E371A"/>
    <w:rsid w:val="002E67CA"/>
    <w:rsid w:val="002E6C93"/>
    <w:rsid w:val="002E7F4E"/>
    <w:rsid w:val="002F015E"/>
    <w:rsid w:val="002F0B03"/>
    <w:rsid w:val="002F224F"/>
    <w:rsid w:val="002F22EA"/>
    <w:rsid w:val="002F2EB3"/>
    <w:rsid w:val="002F431F"/>
    <w:rsid w:val="002F5073"/>
    <w:rsid w:val="002F7BE7"/>
    <w:rsid w:val="003016F9"/>
    <w:rsid w:val="00304CF3"/>
    <w:rsid w:val="003054B9"/>
    <w:rsid w:val="003067FF"/>
    <w:rsid w:val="0030694B"/>
    <w:rsid w:val="00306F42"/>
    <w:rsid w:val="0030752F"/>
    <w:rsid w:val="00307EE0"/>
    <w:rsid w:val="00310318"/>
    <w:rsid w:val="003110F9"/>
    <w:rsid w:val="003112C7"/>
    <w:rsid w:val="003117DC"/>
    <w:rsid w:val="00312A75"/>
    <w:rsid w:val="00312F44"/>
    <w:rsid w:val="00313B27"/>
    <w:rsid w:val="00315158"/>
    <w:rsid w:val="003163BD"/>
    <w:rsid w:val="00317498"/>
    <w:rsid w:val="003206B1"/>
    <w:rsid w:val="0032158C"/>
    <w:rsid w:val="00322EEB"/>
    <w:rsid w:val="00324098"/>
    <w:rsid w:val="00325123"/>
    <w:rsid w:val="00325D69"/>
    <w:rsid w:val="00326759"/>
    <w:rsid w:val="00326782"/>
    <w:rsid w:val="00326A9A"/>
    <w:rsid w:val="00326E4F"/>
    <w:rsid w:val="003276E6"/>
    <w:rsid w:val="00327C75"/>
    <w:rsid w:val="00330324"/>
    <w:rsid w:val="00330826"/>
    <w:rsid w:val="00330B0D"/>
    <w:rsid w:val="0033336D"/>
    <w:rsid w:val="003334B4"/>
    <w:rsid w:val="00333543"/>
    <w:rsid w:val="003366A0"/>
    <w:rsid w:val="0034090C"/>
    <w:rsid w:val="00340DB0"/>
    <w:rsid w:val="00342BE0"/>
    <w:rsid w:val="003441F6"/>
    <w:rsid w:val="003442B7"/>
    <w:rsid w:val="00350CC3"/>
    <w:rsid w:val="003512D5"/>
    <w:rsid w:val="003514AF"/>
    <w:rsid w:val="003523D9"/>
    <w:rsid w:val="0035607B"/>
    <w:rsid w:val="003560E9"/>
    <w:rsid w:val="00356F6E"/>
    <w:rsid w:val="00357991"/>
    <w:rsid w:val="0036051E"/>
    <w:rsid w:val="003605D7"/>
    <w:rsid w:val="00360941"/>
    <w:rsid w:val="00364A16"/>
    <w:rsid w:val="00365E77"/>
    <w:rsid w:val="003722B7"/>
    <w:rsid w:val="003753E4"/>
    <w:rsid w:val="0037608C"/>
    <w:rsid w:val="00376AB7"/>
    <w:rsid w:val="003824CF"/>
    <w:rsid w:val="00382D8B"/>
    <w:rsid w:val="00383088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5BB7"/>
    <w:rsid w:val="0039749B"/>
    <w:rsid w:val="003A1D8F"/>
    <w:rsid w:val="003A3FF2"/>
    <w:rsid w:val="003B2432"/>
    <w:rsid w:val="003B26C2"/>
    <w:rsid w:val="003B2761"/>
    <w:rsid w:val="003B2985"/>
    <w:rsid w:val="003B3EFC"/>
    <w:rsid w:val="003B41AF"/>
    <w:rsid w:val="003B54B5"/>
    <w:rsid w:val="003B5E88"/>
    <w:rsid w:val="003B7302"/>
    <w:rsid w:val="003C0308"/>
    <w:rsid w:val="003C0879"/>
    <w:rsid w:val="003C0945"/>
    <w:rsid w:val="003C1642"/>
    <w:rsid w:val="003C33F2"/>
    <w:rsid w:val="003C4F84"/>
    <w:rsid w:val="003C5700"/>
    <w:rsid w:val="003C6C29"/>
    <w:rsid w:val="003C7891"/>
    <w:rsid w:val="003D1EB7"/>
    <w:rsid w:val="003D3C1F"/>
    <w:rsid w:val="003D4C6B"/>
    <w:rsid w:val="003D6206"/>
    <w:rsid w:val="003D6579"/>
    <w:rsid w:val="003D67C8"/>
    <w:rsid w:val="003D78AC"/>
    <w:rsid w:val="003E26DA"/>
    <w:rsid w:val="003E2786"/>
    <w:rsid w:val="003E3A83"/>
    <w:rsid w:val="003E4C6B"/>
    <w:rsid w:val="003E55D5"/>
    <w:rsid w:val="003E61F1"/>
    <w:rsid w:val="003F0D77"/>
    <w:rsid w:val="003F0DE0"/>
    <w:rsid w:val="003F26F4"/>
    <w:rsid w:val="003F296D"/>
    <w:rsid w:val="003F495F"/>
    <w:rsid w:val="003F59C8"/>
    <w:rsid w:val="003F726E"/>
    <w:rsid w:val="00400A9D"/>
    <w:rsid w:val="00405AA4"/>
    <w:rsid w:val="00406B01"/>
    <w:rsid w:val="004076B7"/>
    <w:rsid w:val="00410FE0"/>
    <w:rsid w:val="00412028"/>
    <w:rsid w:val="004126AB"/>
    <w:rsid w:val="0041358E"/>
    <w:rsid w:val="00417806"/>
    <w:rsid w:val="004213AA"/>
    <w:rsid w:val="00421DB2"/>
    <w:rsid w:val="00422D5D"/>
    <w:rsid w:val="00422F6A"/>
    <w:rsid w:val="004235DA"/>
    <w:rsid w:val="00423835"/>
    <w:rsid w:val="00423923"/>
    <w:rsid w:val="00423E71"/>
    <w:rsid w:val="00425B51"/>
    <w:rsid w:val="004274C6"/>
    <w:rsid w:val="0043019C"/>
    <w:rsid w:val="00430290"/>
    <w:rsid w:val="004303DC"/>
    <w:rsid w:val="00431515"/>
    <w:rsid w:val="00431CF1"/>
    <w:rsid w:val="00432856"/>
    <w:rsid w:val="00432A90"/>
    <w:rsid w:val="004341FA"/>
    <w:rsid w:val="00435620"/>
    <w:rsid w:val="00435A50"/>
    <w:rsid w:val="00436AD3"/>
    <w:rsid w:val="00436D7B"/>
    <w:rsid w:val="0044029E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69B"/>
    <w:rsid w:val="00455BCB"/>
    <w:rsid w:val="00455E89"/>
    <w:rsid w:val="00456113"/>
    <w:rsid w:val="004658E5"/>
    <w:rsid w:val="00466139"/>
    <w:rsid w:val="0046665F"/>
    <w:rsid w:val="00467803"/>
    <w:rsid w:val="00470944"/>
    <w:rsid w:val="00470A18"/>
    <w:rsid w:val="004717BF"/>
    <w:rsid w:val="00471FD5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850"/>
    <w:rsid w:val="0048761A"/>
    <w:rsid w:val="00487CE8"/>
    <w:rsid w:val="0049086A"/>
    <w:rsid w:val="0049232F"/>
    <w:rsid w:val="00493251"/>
    <w:rsid w:val="0049399B"/>
    <w:rsid w:val="00494191"/>
    <w:rsid w:val="00494C07"/>
    <w:rsid w:val="00495663"/>
    <w:rsid w:val="00495F2E"/>
    <w:rsid w:val="0049681D"/>
    <w:rsid w:val="0049747E"/>
    <w:rsid w:val="004A08BF"/>
    <w:rsid w:val="004A10D0"/>
    <w:rsid w:val="004A14AE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579"/>
    <w:rsid w:val="004B6E69"/>
    <w:rsid w:val="004C00E8"/>
    <w:rsid w:val="004C07B9"/>
    <w:rsid w:val="004C1732"/>
    <w:rsid w:val="004C3A4B"/>
    <w:rsid w:val="004C4317"/>
    <w:rsid w:val="004C4625"/>
    <w:rsid w:val="004C5226"/>
    <w:rsid w:val="004C6BD2"/>
    <w:rsid w:val="004C787F"/>
    <w:rsid w:val="004D0D11"/>
    <w:rsid w:val="004D1648"/>
    <w:rsid w:val="004D2369"/>
    <w:rsid w:val="004D3114"/>
    <w:rsid w:val="004D5D91"/>
    <w:rsid w:val="004D7422"/>
    <w:rsid w:val="004E406A"/>
    <w:rsid w:val="004E533C"/>
    <w:rsid w:val="004E58E3"/>
    <w:rsid w:val="004E6EE2"/>
    <w:rsid w:val="004E7E49"/>
    <w:rsid w:val="004F036F"/>
    <w:rsid w:val="004F059F"/>
    <w:rsid w:val="004F0A19"/>
    <w:rsid w:val="004F13DD"/>
    <w:rsid w:val="004F1E47"/>
    <w:rsid w:val="004F2A42"/>
    <w:rsid w:val="004F5F53"/>
    <w:rsid w:val="004F65AD"/>
    <w:rsid w:val="004F7729"/>
    <w:rsid w:val="00500D47"/>
    <w:rsid w:val="0050276B"/>
    <w:rsid w:val="0050508B"/>
    <w:rsid w:val="005058F0"/>
    <w:rsid w:val="0050779F"/>
    <w:rsid w:val="00510EE9"/>
    <w:rsid w:val="00512B62"/>
    <w:rsid w:val="00512C7D"/>
    <w:rsid w:val="00513E60"/>
    <w:rsid w:val="005144A2"/>
    <w:rsid w:val="00516642"/>
    <w:rsid w:val="00516AA1"/>
    <w:rsid w:val="00517425"/>
    <w:rsid w:val="00517B1C"/>
    <w:rsid w:val="005200A4"/>
    <w:rsid w:val="00520154"/>
    <w:rsid w:val="00520DDB"/>
    <w:rsid w:val="0052103B"/>
    <w:rsid w:val="00521366"/>
    <w:rsid w:val="0052173C"/>
    <w:rsid w:val="00521FC6"/>
    <w:rsid w:val="00522509"/>
    <w:rsid w:val="00522D5D"/>
    <w:rsid w:val="00522E9D"/>
    <w:rsid w:val="005237FE"/>
    <w:rsid w:val="00525997"/>
    <w:rsid w:val="00532024"/>
    <w:rsid w:val="0053259B"/>
    <w:rsid w:val="005328E4"/>
    <w:rsid w:val="00533278"/>
    <w:rsid w:val="00533B43"/>
    <w:rsid w:val="00534001"/>
    <w:rsid w:val="00534B54"/>
    <w:rsid w:val="0053521C"/>
    <w:rsid w:val="0053761F"/>
    <w:rsid w:val="00537B9E"/>
    <w:rsid w:val="00540855"/>
    <w:rsid w:val="005411FE"/>
    <w:rsid w:val="0054198E"/>
    <w:rsid w:val="00542076"/>
    <w:rsid w:val="005422EA"/>
    <w:rsid w:val="00542FFA"/>
    <w:rsid w:val="00543D8D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579C5"/>
    <w:rsid w:val="005626BF"/>
    <w:rsid w:val="00562FBE"/>
    <w:rsid w:val="00565F09"/>
    <w:rsid w:val="0057303A"/>
    <w:rsid w:val="005739F8"/>
    <w:rsid w:val="00575580"/>
    <w:rsid w:val="0057569A"/>
    <w:rsid w:val="0057737B"/>
    <w:rsid w:val="00577412"/>
    <w:rsid w:val="00577841"/>
    <w:rsid w:val="00580484"/>
    <w:rsid w:val="00582126"/>
    <w:rsid w:val="00582EF6"/>
    <w:rsid w:val="00583602"/>
    <w:rsid w:val="00583862"/>
    <w:rsid w:val="00586562"/>
    <w:rsid w:val="00586E43"/>
    <w:rsid w:val="00587317"/>
    <w:rsid w:val="005908D8"/>
    <w:rsid w:val="00593E74"/>
    <w:rsid w:val="0059430D"/>
    <w:rsid w:val="00594DB3"/>
    <w:rsid w:val="005952A1"/>
    <w:rsid w:val="00596158"/>
    <w:rsid w:val="00597335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C6B"/>
    <w:rsid w:val="005B1340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37D3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12E6"/>
    <w:rsid w:val="005F1E07"/>
    <w:rsid w:val="005F24DD"/>
    <w:rsid w:val="005F29F9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6358"/>
    <w:rsid w:val="006072DD"/>
    <w:rsid w:val="0060733E"/>
    <w:rsid w:val="006104E9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4FA6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6907"/>
    <w:rsid w:val="0064756C"/>
    <w:rsid w:val="006477DF"/>
    <w:rsid w:val="00647B2E"/>
    <w:rsid w:val="00651630"/>
    <w:rsid w:val="0065166F"/>
    <w:rsid w:val="00652068"/>
    <w:rsid w:val="006527DB"/>
    <w:rsid w:val="0065408F"/>
    <w:rsid w:val="00654F50"/>
    <w:rsid w:val="00654F89"/>
    <w:rsid w:val="006557FB"/>
    <w:rsid w:val="00655EB1"/>
    <w:rsid w:val="00656221"/>
    <w:rsid w:val="00656C7D"/>
    <w:rsid w:val="00657298"/>
    <w:rsid w:val="00657439"/>
    <w:rsid w:val="00657998"/>
    <w:rsid w:val="006601A8"/>
    <w:rsid w:val="00660422"/>
    <w:rsid w:val="0066112C"/>
    <w:rsid w:val="00661459"/>
    <w:rsid w:val="006619FE"/>
    <w:rsid w:val="00663842"/>
    <w:rsid w:val="00665E1A"/>
    <w:rsid w:val="00667D83"/>
    <w:rsid w:val="00673289"/>
    <w:rsid w:val="0067429B"/>
    <w:rsid w:val="00675EC9"/>
    <w:rsid w:val="00676152"/>
    <w:rsid w:val="00677A63"/>
    <w:rsid w:val="006808FD"/>
    <w:rsid w:val="00683F08"/>
    <w:rsid w:val="00683F78"/>
    <w:rsid w:val="00684D56"/>
    <w:rsid w:val="00687663"/>
    <w:rsid w:val="006900E0"/>
    <w:rsid w:val="00693135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13E2"/>
    <w:rsid w:val="006B2197"/>
    <w:rsid w:val="006B48B1"/>
    <w:rsid w:val="006B5586"/>
    <w:rsid w:val="006C13F3"/>
    <w:rsid w:val="006C1565"/>
    <w:rsid w:val="006C2261"/>
    <w:rsid w:val="006C33CD"/>
    <w:rsid w:val="006C38E3"/>
    <w:rsid w:val="006C42FC"/>
    <w:rsid w:val="006C43EE"/>
    <w:rsid w:val="006C4A59"/>
    <w:rsid w:val="006C5A0F"/>
    <w:rsid w:val="006C6C18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3FC3"/>
    <w:rsid w:val="006E4F5B"/>
    <w:rsid w:val="006E50DF"/>
    <w:rsid w:val="006E56EA"/>
    <w:rsid w:val="006E5A84"/>
    <w:rsid w:val="006E6BB9"/>
    <w:rsid w:val="006E7C3B"/>
    <w:rsid w:val="006F109D"/>
    <w:rsid w:val="006F247C"/>
    <w:rsid w:val="006F31DD"/>
    <w:rsid w:val="006F3595"/>
    <w:rsid w:val="006F4578"/>
    <w:rsid w:val="006F4AF5"/>
    <w:rsid w:val="006F4C8B"/>
    <w:rsid w:val="006F6340"/>
    <w:rsid w:val="006F68A4"/>
    <w:rsid w:val="006F704C"/>
    <w:rsid w:val="006F7937"/>
    <w:rsid w:val="006F796F"/>
    <w:rsid w:val="006F7D2E"/>
    <w:rsid w:val="007035BD"/>
    <w:rsid w:val="00703A34"/>
    <w:rsid w:val="00707AE3"/>
    <w:rsid w:val="00707F06"/>
    <w:rsid w:val="00711D8E"/>
    <w:rsid w:val="0071210E"/>
    <w:rsid w:val="00714EC2"/>
    <w:rsid w:val="00717AFC"/>
    <w:rsid w:val="00720BD3"/>
    <w:rsid w:val="00720EE8"/>
    <w:rsid w:val="0072147F"/>
    <w:rsid w:val="0072318B"/>
    <w:rsid w:val="00723308"/>
    <w:rsid w:val="00724CA6"/>
    <w:rsid w:val="007256A2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434"/>
    <w:rsid w:val="00736699"/>
    <w:rsid w:val="00736AF9"/>
    <w:rsid w:val="00737AB0"/>
    <w:rsid w:val="00740A4E"/>
    <w:rsid w:val="0074197E"/>
    <w:rsid w:val="0074245B"/>
    <w:rsid w:val="0074271F"/>
    <w:rsid w:val="00742F3A"/>
    <w:rsid w:val="00743D92"/>
    <w:rsid w:val="00745494"/>
    <w:rsid w:val="00745C85"/>
    <w:rsid w:val="00753204"/>
    <w:rsid w:val="007600DC"/>
    <w:rsid w:val="00761053"/>
    <w:rsid w:val="00761962"/>
    <w:rsid w:val="007625C0"/>
    <w:rsid w:val="00763AFC"/>
    <w:rsid w:val="00763B4E"/>
    <w:rsid w:val="00765C77"/>
    <w:rsid w:val="00766566"/>
    <w:rsid w:val="007668E6"/>
    <w:rsid w:val="007714EE"/>
    <w:rsid w:val="00772B16"/>
    <w:rsid w:val="00772E01"/>
    <w:rsid w:val="00777FA7"/>
    <w:rsid w:val="00780D60"/>
    <w:rsid w:val="0078271A"/>
    <w:rsid w:val="00782A55"/>
    <w:rsid w:val="00783F98"/>
    <w:rsid w:val="00784307"/>
    <w:rsid w:val="00785724"/>
    <w:rsid w:val="00785A1A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0BC3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6C36"/>
    <w:rsid w:val="007B7569"/>
    <w:rsid w:val="007C0B26"/>
    <w:rsid w:val="007C0F35"/>
    <w:rsid w:val="007C29E0"/>
    <w:rsid w:val="007C411C"/>
    <w:rsid w:val="007C4D97"/>
    <w:rsid w:val="007D0F1D"/>
    <w:rsid w:val="007D10D2"/>
    <w:rsid w:val="007D2296"/>
    <w:rsid w:val="007D23C5"/>
    <w:rsid w:val="007D322F"/>
    <w:rsid w:val="007D38F0"/>
    <w:rsid w:val="007D5D19"/>
    <w:rsid w:val="007E133A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4BB9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560F"/>
    <w:rsid w:val="008065D6"/>
    <w:rsid w:val="00806CEE"/>
    <w:rsid w:val="008106BC"/>
    <w:rsid w:val="00810EA5"/>
    <w:rsid w:val="008117CB"/>
    <w:rsid w:val="00811921"/>
    <w:rsid w:val="008121C9"/>
    <w:rsid w:val="00812F30"/>
    <w:rsid w:val="008148BF"/>
    <w:rsid w:val="0081500D"/>
    <w:rsid w:val="00816613"/>
    <w:rsid w:val="00817DD1"/>
    <w:rsid w:val="008223D9"/>
    <w:rsid w:val="00824631"/>
    <w:rsid w:val="0082687F"/>
    <w:rsid w:val="00826E10"/>
    <w:rsid w:val="00830A0D"/>
    <w:rsid w:val="008336D6"/>
    <w:rsid w:val="008337D1"/>
    <w:rsid w:val="008346A9"/>
    <w:rsid w:val="00834879"/>
    <w:rsid w:val="00835847"/>
    <w:rsid w:val="008368FF"/>
    <w:rsid w:val="0083742F"/>
    <w:rsid w:val="00837549"/>
    <w:rsid w:val="00837E7F"/>
    <w:rsid w:val="008402FE"/>
    <w:rsid w:val="0084146D"/>
    <w:rsid w:val="008414B7"/>
    <w:rsid w:val="008415C3"/>
    <w:rsid w:val="008415CE"/>
    <w:rsid w:val="008419D7"/>
    <w:rsid w:val="00841DB5"/>
    <w:rsid w:val="008423D2"/>
    <w:rsid w:val="00842C2B"/>
    <w:rsid w:val="0084490E"/>
    <w:rsid w:val="00846740"/>
    <w:rsid w:val="00847A27"/>
    <w:rsid w:val="00855EC3"/>
    <w:rsid w:val="0086102D"/>
    <w:rsid w:val="00861337"/>
    <w:rsid w:val="00861DF9"/>
    <w:rsid w:val="0086464C"/>
    <w:rsid w:val="0086487F"/>
    <w:rsid w:val="00864919"/>
    <w:rsid w:val="00864EA5"/>
    <w:rsid w:val="008658C1"/>
    <w:rsid w:val="0086598F"/>
    <w:rsid w:val="00865C28"/>
    <w:rsid w:val="0086706B"/>
    <w:rsid w:val="008706B7"/>
    <w:rsid w:val="00870BE2"/>
    <w:rsid w:val="00873732"/>
    <w:rsid w:val="00873CB0"/>
    <w:rsid w:val="0087504B"/>
    <w:rsid w:val="0087650C"/>
    <w:rsid w:val="0087768A"/>
    <w:rsid w:val="00880AD4"/>
    <w:rsid w:val="00880FFD"/>
    <w:rsid w:val="0088206C"/>
    <w:rsid w:val="00882A52"/>
    <w:rsid w:val="00882BDB"/>
    <w:rsid w:val="00882DDA"/>
    <w:rsid w:val="0088307F"/>
    <w:rsid w:val="00883154"/>
    <w:rsid w:val="00883E2C"/>
    <w:rsid w:val="00883F0F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06EC"/>
    <w:rsid w:val="008A114C"/>
    <w:rsid w:val="008A1CEB"/>
    <w:rsid w:val="008A2A7A"/>
    <w:rsid w:val="008A3F0B"/>
    <w:rsid w:val="008A55D5"/>
    <w:rsid w:val="008B0227"/>
    <w:rsid w:val="008B06A1"/>
    <w:rsid w:val="008B1751"/>
    <w:rsid w:val="008B18CB"/>
    <w:rsid w:val="008B2AB6"/>
    <w:rsid w:val="008B3100"/>
    <w:rsid w:val="008B4265"/>
    <w:rsid w:val="008B4D5A"/>
    <w:rsid w:val="008B5B74"/>
    <w:rsid w:val="008B5E74"/>
    <w:rsid w:val="008B6EC0"/>
    <w:rsid w:val="008B77AC"/>
    <w:rsid w:val="008C06D4"/>
    <w:rsid w:val="008C0D86"/>
    <w:rsid w:val="008C36D7"/>
    <w:rsid w:val="008C6D27"/>
    <w:rsid w:val="008C7536"/>
    <w:rsid w:val="008C7A5C"/>
    <w:rsid w:val="008D0A07"/>
    <w:rsid w:val="008D0CB7"/>
    <w:rsid w:val="008D3782"/>
    <w:rsid w:val="008D4479"/>
    <w:rsid w:val="008D5F8D"/>
    <w:rsid w:val="008D6A6E"/>
    <w:rsid w:val="008D6D89"/>
    <w:rsid w:val="008D7B52"/>
    <w:rsid w:val="008D7E13"/>
    <w:rsid w:val="008E286F"/>
    <w:rsid w:val="008E4EFB"/>
    <w:rsid w:val="008E59BE"/>
    <w:rsid w:val="008E5C2D"/>
    <w:rsid w:val="008E6559"/>
    <w:rsid w:val="008E7FE1"/>
    <w:rsid w:val="008F1384"/>
    <w:rsid w:val="008F1C5C"/>
    <w:rsid w:val="008F1C8D"/>
    <w:rsid w:val="008F2BA2"/>
    <w:rsid w:val="008F35FA"/>
    <w:rsid w:val="008F3C19"/>
    <w:rsid w:val="008F40BE"/>
    <w:rsid w:val="008F70D1"/>
    <w:rsid w:val="0090019F"/>
    <w:rsid w:val="00900C59"/>
    <w:rsid w:val="009010C0"/>
    <w:rsid w:val="009022F0"/>
    <w:rsid w:val="009023B7"/>
    <w:rsid w:val="00903565"/>
    <w:rsid w:val="0090516D"/>
    <w:rsid w:val="0090772B"/>
    <w:rsid w:val="0091055C"/>
    <w:rsid w:val="00910FB4"/>
    <w:rsid w:val="00914B5D"/>
    <w:rsid w:val="00914FC2"/>
    <w:rsid w:val="0091673B"/>
    <w:rsid w:val="009207C0"/>
    <w:rsid w:val="00920E84"/>
    <w:rsid w:val="00922D1F"/>
    <w:rsid w:val="00924D7B"/>
    <w:rsid w:val="00924E7D"/>
    <w:rsid w:val="00925A3E"/>
    <w:rsid w:val="00927D1A"/>
    <w:rsid w:val="00927DEE"/>
    <w:rsid w:val="00930246"/>
    <w:rsid w:val="009312FA"/>
    <w:rsid w:val="00932A97"/>
    <w:rsid w:val="00933BAA"/>
    <w:rsid w:val="0093536B"/>
    <w:rsid w:val="00935902"/>
    <w:rsid w:val="0093627D"/>
    <w:rsid w:val="009373AA"/>
    <w:rsid w:val="009416E8"/>
    <w:rsid w:val="00945291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2A2"/>
    <w:rsid w:val="009536C6"/>
    <w:rsid w:val="00953819"/>
    <w:rsid w:val="0095507E"/>
    <w:rsid w:val="00956435"/>
    <w:rsid w:val="00957266"/>
    <w:rsid w:val="00960586"/>
    <w:rsid w:val="00960898"/>
    <w:rsid w:val="00960D04"/>
    <w:rsid w:val="00963416"/>
    <w:rsid w:val="00964197"/>
    <w:rsid w:val="00964805"/>
    <w:rsid w:val="00965320"/>
    <w:rsid w:val="00966BEC"/>
    <w:rsid w:val="00967121"/>
    <w:rsid w:val="00972675"/>
    <w:rsid w:val="00972D99"/>
    <w:rsid w:val="00972E0C"/>
    <w:rsid w:val="00973139"/>
    <w:rsid w:val="00973DFB"/>
    <w:rsid w:val="00973F48"/>
    <w:rsid w:val="00974A73"/>
    <w:rsid w:val="0097528F"/>
    <w:rsid w:val="00975899"/>
    <w:rsid w:val="00975BCA"/>
    <w:rsid w:val="009778BD"/>
    <w:rsid w:val="00977B33"/>
    <w:rsid w:val="009801E6"/>
    <w:rsid w:val="009803B3"/>
    <w:rsid w:val="00981C37"/>
    <w:rsid w:val="0098251B"/>
    <w:rsid w:val="00982EC0"/>
    <w:rsid w:val="00982EC9"/>
    <w:rsid w:val="00983E16"/>
    <w:rsid w:val="00986546"/>
    <w:rsid w:val="00986843"/>
    <w:rsid w:val="009906FF"/>
    <w:rsid w:val="00990716"/>
    <w:rsid w:val="00990C61"/>
    <w:rsid w:val="00992898"/>
    <w:rsid w:val="00993063"/>
    <w:rsid w:val="00996C1C"/>
    <w:rsid w:val="00996D3F"/>
    <w:rsid w:val="00997DF8"/>
    <w:rsid w:val="009A0402"/>
    <w:rsid w:val="009A05BA"/>
    <w:rsid w:val="009A09EE"/>
    <w:rsid w:val="009A5E45"/>
    <w:rsid w:val="009A618C"/>
    <w:rsid w:val="009A761A"/>
    <w:rsid w:val="009B0248"/>
    <w:rsid w:val="009B0763"/>
    <w:rsid w:val="009B12C4"/>
    <w:rsid w:val="009B24D4"/>
    <w:rsid w:val="009B3DB2"/>
    <w:rsid w:val="009B5958"/>
    <w:rsid w:val="009B5A8D"/>
    <w:rsid w:val="009B5AA9"/>
    <w:rsid w:val="009B7755"/>
    <w:rsid w:val="009C035F"/>
    <w:rsid w:val="009C04F8"/>
    <w:rsid w:val="009C0721"/>
    <w:rsid w:val="009C0B84"/>
    <w:rsid w:val="009C0C18"/>
    <w:rsid w:val="009C13B5"/>
    <w:rsid w:val="009C1C9C"/>
    <w:rsid w:val="009C2454"/>
    <w:rsid w:val="009C2A2D"/>
    <w:rsid w:val="009C3856"/>
    <w:rsid w:val="009C41EC"/>
    <w:rsid w:val="009C504A"/>
    <w:rsid w:val="009C7185"/>
    <w:rsid w:val="009C7ED2"/>
    <w:rsid w:val="009D03D9"/>
    <w:rsid w:val="009D0878"/>
    <w:rsid w:val="009D1506"/>
    <w:rsid w:val="009D1C55"/>
    <w:rsid w:val="009D4B2B"/>
    <w:rsid w:val="009D61BC"/>
    <w:rsid w:val="009D79C5"/>
    <w:rsid w:val="009E1619"/>
    <w:rsid w:val="009E266E"/>
    <w:rsid w:val="009E2FF2"/>
    <w:rsid w:val="009E337A"/>
    <w:rsid w:val="009E5AAE"/>
    <w:rsid w:val="009E60BA"/>
    <w:rsid w:val="009F0668"/>
    <w:rsid w:val="009F0AA8"/>
    <w:rsid w:val="009F1130"/>
    <w:rsid w:val="009F13B2"/>
    <w:rsid w:val="009F22E5"/>
    <w:rsid w:val="009F2AAC"/>
    <w:rsid w:val="009F30E1"/>
    <w:rsid w:val="009F5235"/>
    <w:rsid w:val="009F6673"/>
    <w:rsid w:val="009F738C"/>
    <w:rsid w:val="009F77A0"/>
    <w:rsid w:val="009F7A01"/>
    <w:rsid w:val="009F7A0D"/>
    <w:rsid w:val="00A008B1"/>
    <w:rsid w:val="00A030BC"/>
    <w:rsid w:val="00A03391"/>
    <w:rsid w:val="00A035C6"/>
    <w:rsid w:val="00A035F6"/>
    <w:rsid w:val="00A052C3"/>
    <w:rsid w:val="00A06334"/>
    <w:rsid w:val="00A06955"/>
    <w:rsid w:val="00A06CB2"/>
    <w:rsid w:val="00A10A6A"/>
    <w:rsid w:val="00A111C2"/>
    <w:rsid w:val="00A115A0"/>
    <w:rsid w:val="00A12824"/>
    <w:rsid w:val="00A14C32"/>
    <w:rsid w:val="00A14E52"/>
    <w:rsid w:val="00A14F9D"/>
    <w:rsid w:val="00A17C39"/>
    <w:rsid w:val="00A202F2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27DD9"/>
    <w:rsid w:val="00A30DB0"/>
    <w:rsid w:val="00A32BC5"/>
    <w:rsid w:val="00A32D46"/>
    <w:rsid w:val="00A33D18"/>
    <w:rsid w:val="00A344EB"/>
    <w:rsid w:val="00A34FB9"/>
    <w:rsid w:val="00A357AE"/>
    <w:rsid w:val="00A36740"/>
    <w:rsid w:val="00A37AD0"/>
    <w:rsid w:val="00A37CC9"/>
    <w:rsid w:val="00A40710"/>
    <w:rsid w:val="00A40FF4"/>
    <w:rsid w:val="00A42083"/>
    <w:rsid w:val="00A42969"/>
    <w:rsid w:val="00A43C3E"/>
    <w:rsid w:val="00A44710"/>
    <w:rsid w:val="00A476BA"/>
    <w:rsid w:val="00A50511"/>
    <w:rsid w:val="00A50596"/>
    <w:rsid w:val="00A51708"/>
    <w:rsid w:val="00A51740"/>
    <w:rsid w:val="00A52FAB"/>
    <w:rsid w:val="00A54517"/>
    <w:rsid w:val="00A5455A"/>
    <w:rsid w:val="00A55636"/>
    <w:rsid w:val="00A56E7B"/>
    <w:rsid w:val="00A576B1"/>
    <w:rsid w:val="00A60DC5"/>
    <w:rsid w:val="00A648BA"/>
    <w:rsid w:val="00A6734E"/>
    <w:rsid w:val="00A7275A"/>
    <w:rsid w:val="00A73A37"/>
    <w:rsid w:val="00A73EF3"/>
    <w:rsid w:val="00A75204"/>
    <w:rsid w:val="00A8142C"/>
    <w:rsid w:val="00A83C5A"/>
    <w:rsid w:val="00A84177"/>
    <w:rsid w:val="00A84179"/>
    <w:rsid w:val="00A84A00"/>
    <w:rsid w:val="00A867BF"/>
    <w:rsid w:val="00A8697F"/>
    <w:rsid w:val="00A87FDA"/>
    <w:rsid w:val="00A905A9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5AFA"/>
    <w:rsid w:val="00AB64D6"/>
    <w:rsid w:val="00AB6AE5"/>
    <w:rsid w:val="00AB6DE8"/>
    <w:rsid w:val="00AC1627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5FF"/>
    <w:rsid w:val="00AD58FC"/>
    <w:rsid w:val="00AD5F0C"/>
    <w:rsid w:val="00AD622C"/>
    <w:rsid w:val="00AD6617"/>
    <w:rsid w:val="00AD6D18"/>
    <w:rsid w:val="00AD6D58"/>
    <w:rsid w:val="00AD79D0"/>
    <w:rsid w:val="00AD7A47"/>
    <w:rsid w:val="00AE03DB"/>
    <w:rsid w:val="00AE07A0"/>
    <w:rsid w:val="00AE0DDA"/>
    <w:rsid w:val="00AE4D13"/>
    <w:rsid w:val="00AE60E6"/>
    <w:rsid w:val="00AE6E19"/>
    <w:rsid w:val="00AE7FDE"/>
    <w:rsid w:val="00AF1370"/>
    <w:rsid w:val="00AF1D14"/>
    <w:rsid w:val="00AF216E"/>
    <w:rsid w:val="00AF2C06"/>
    <w:rsid w:val="00AF38BE"/>
    <w:rsid w:val="00AF6321"/>
    <w:rsid w:val="00AF6730"/>
    <w:rsid w:val="00B025C7"/>
    <w:rsid w:val="00B02ACF"/>
    <w:rsid w:val="00B02D53"/>
    <w:rsid w:val="00B03092"/>
    <w:rsid w:val="00B061BE"/>
    <w:rsid w:val="00B06A5C"/>
    <w:rsid w:val="00B072A8"/>
    <w:rsid w:val="00B074B6"/>
    <w:rsid w:val="00B11279"/>
    <w:rsid w:val="00B11471"/>
    <w:rsid w:val="00B129AC"/>
    <w:rsid w:val="00B13A4E"/>
    <w:rsid w:val="00B13CAA"/>
    <w:rsid w:val="00B15A8A"/>
    <w:rsid w:val="00B15EA6"/>
    <w:rsid w:val="00B1753F"/>
    <w:rsid w:val="00B17725"/>
    <w:rsid w:val="00B20B52"/>
    <w:rsid w:val="00B2319C"/>
    <w:rsid w:val="00B243A8"/>
    <w:rsid w:val="00B249E5"/>
    <w:rsid w:val="00B25FF2"/>
    <w:rsid w:val="00B2760F"/>
    <w:rsid w:val="00B32157"/>
    <w:rsid w:val="00B32E78"/>
    <w:rsid w:val="00B3333E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6FED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63F2"/>
    <w:rsid w:val="00B67FD1"/>
    <w:rsid w:val="00B70766"/>
    <w:rsid w:val="00B71DAB"/>
    <w:rsid w:val="00B75661"/>
    <w:rsid w:val="00B76439"/>
    <w:rsid w:val="00B76A88"/>
    <w:rsid w:val="00B76DC0"/>
    <w:rsid w:val="00B7708E"/>
    <w:rsid w:val="00B823F0"/>
    <w:rsid w:val="00B8310A"/>
    <w:rsid w:val="00B85CA8"/>
    <w:rsid w:val="00B865FC"/>
    <w:rsid w:val="00B904F6"/>
    <w:rsid w:val="00B91070"/>
    <w:rsid w:val="00B915A2"/>
    <w:rsid w:val="00B9237C"/>
    <w:rsid w:val="00B92AF6"/>
    <w:rsid w:val="00B9376A"/>
    <w:rsid w:val="00B93CAA"/>
    <w:rsid w:val="00B93EA5"/>
    <w:rsid w:val="00B94492"/>
    <w:rsid w:val="00B961D9"/>
    <w:rsid w:val="00B96EDA"/>
    <w:rsid w:val="00BA0822"/>
    <w:rsid w:val="00BA16D1"/>
    <w:rsid w:val="00BA413A"/>
    <w:rsid w:val="00BA4BA1"/>
    <w:rsid w:val="00BA5FD1"/>
    <w:rsid w:val="00BA609E"/>
    <w:rsid w:val="00BA6877"/>
    <w:rsid w:val="00BA69A8"/>
    <w:rsid w:val="00BA6F7E"/>
    <w:rsid w:val="00BB0E98"/>
    <w:rsid w:val="00BB12F2"/>
    <w:rsid w:val="00BB1FAA"/>
    <w:rsid w:val="00BB3C8F"/>
    <w:rsid w:val="00BB3EFA"/>
    <w:rsid w:val="00BB745E"/>
    <w:rsid w:val="00BB7F42"/>
    <w:rsid w:val="00BC0695"/>
    <w:rsid w:val="00BC0EB3"/>
    <w:rsid w:val="00BC445B"/>
    <w:rsid w:val="00BC49A8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5FC1"/>
    <w:rsid w:val="00BE6C71"/>
    <w:rsid w:val="00BE71D0"/>
    <w:rsid w:val="00BE74FE"/>
    <w:rsid w:val="00BF1242"/>
    <w:rsid w:val="00BF48CA"/>
    <w:rsid w:val="00BF5CDA"/>
    <w:rsid w:val="00BF601B"/>
    <w:rsid w:val="00BF7DD7"/>
    <w:rsid w:val="00C00FB0"/>
    <w:rsid w:val="00C03184"/>
    <w:rsid w:val="00C035DD"/>
    <w:rsid w:val="00C04E5C"/>
    <w:rsid w:val="00C04E73"/>
    <w:rsid w:val="00C05959"/>
    <w:rsid w:val="00C07807"/>
    <w:rsid w:val="00C10AF5"/>
    <w:rsid w:val="00C117DC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79"/>
    <w:rsid w:val="00C340C8"/>
    <w:rsid w:val="00C3510F"/>
    <w:rsid w:val="00C35C8C"/>
    <w:rsid w:val="00C3714E"/>
    <w:rsid w:val="00C37BB4"/>
    <w:rsid w:val="00C40F2A"/>
    <w:rsid w:val="00C42231"/>
    <w:rsid w:val="00C435B7"/>
    <w:rsid w:val="00C43FBB"/>
    <w:rsid w:val="00C45987"/>
    <w:rsid w:val="00C45DAC"/>
    <w:rsid w:val="00C47184"/>
    <w:rsid w:val="00C47FF1"/>
    <w:rsid w:val="00C50CED"/>
    <w:rsid w:val="00C5219B"/>
    <w:rsid w:val="00C53362"/>
    <w:rsid w:val="00C53FF9"/>
    <w:rsid w:val="00C54840"/>
    <w:rsid w:val="00C563B3"/>
    <w:rsid w:val="00C57480"/>
    <w:rsid w:val="00C6340B"/>
    <w:rsid w:val="00C64DE2"/>
    <w:rsid w:val="00C64F6A"/>
    <w:rsid w:val="00C6565B"/>
    <w:rsid w:val="00C70D17"/>
    <w:rsid w:val="00C72C50"/>
    <w:rsid w:val="00C73678"/>
    <w:rsid w:val="00C73740"/>
    <w:rsid w:val="00C73BE4"/>
    <w:rsid w:val="00C76834"/>
    <w:rsid w:val="00C77B7E"/>
    <w:rsid w:val="00C80A65"/>
    <w:rsid w:val="00C823EF"/>
    <w:rsid w:val="00C8269C"/>
    <w:rsid w:val="00C8532F"/>
    <w:rsid w:val="00C85E1E"/>
    <w:rsid w:val="00C86220"/>
    <w:rsid w:val="00C8696A"/>
    <w:rsid w:val="00C86D2D"/>
    <w:rsid w:val="00C90D53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462"/>
    <w:rsid w:val="00CA4BC5"/>
    <w:rsid w:val="00CA566B"/>
    <w:rsid w:val="00CA7605"/>
    <w:rsid w:val="00CB04E3"/>
    <w:rsid w:val="00CB173E"/>
    <w:rsid w:val="00CB190F"/>
    <w:rsid w:val="00CB2208"/>
    <w:rsid w:val="00CB43DA"/>
    <w:rsid w:val="00CB479E"/>
    <w:rsid w:val="00CB6775"/>
    <w:rsid w:val="00CB695D"/>
    <w:rsid w:val="00CB7481"/>
    <w:rsid w:val="00CC13FE"/>
    <w:rsid w:val="00CC1F70"/>
    <w:rsid w:val="00CC2CDC"/>
    <w:rsid w:val="00CC417D"/>
    <w:rsid w:val="00CC5479"/>
    <w:rsid w:val="00CC5B51"/>
    <w:rsid w:val="00CC6A52"/>
    <w:rsid w:val="00CD1246"/>
    <w:rsid w:val="00CD1336"/>
    <w:rsid w:val="00CD2713"/>
    <w:rsid w:val="00CD3926"/>
    <w:rsid w:val="00CD397D"/>
    <w:rsid w:val="00CD5B7D"/>
    <w:rsid w:val="00CE0FA6"/>
    <w:rsid w:val="00CE4A7C"/>
    <w:rsid w:val="00CE53BF"/>
    <w:rsid w:val="00CE5C79"/>
    <w:rsid w:val="00CE723C"/>
    <w:rsid w:val="00CF1AF9"/>
    <w:rsid w:val="00CF560B"/>
    <w:rsid w:val="00CF58E2"/>
    <w:rsid w:val="00CF6F16"/>
    <w:rsid w:val="00CF75B8"/>
    <w:rsid w:val="00CF7C54"/>
    <w:rsid w:val="00D00A2F"/>
    <w:rsid w:val="00D01D17"/>
    <w:rsid w:val="00D0261F"/>
    <w:rsid w:val="00D029D6"/>
    <w:rsid w:val="00D0710B"/>
    <w:rsid w:val="00D07945"/>
    <w:rsid w:val="00D07A86"/>
    <w:rsid w:val="00D12AC8"/>
    <w:rsid w:val="00D12E2D"/>
    <w:rsid w:val="00D131E2"/>
    <w:rsid w:val="00D1514F"/>
    <w:rsid w:val="00D1641A"/>
    <w:rsid w:val="00D176B8"/>
    <w:rsid w:val="00D17904"/>
    <w:rsid w:val="00D17B9E"/>
    <w:rsid w:val="00D22028"/>
    <w:rsid w:val="00D24BD9"/>
    <w:rsid w:val="00D24C6B"/>
    <w:rsid w:val="00D24FD0"/>
    <w:rsid w:val="00D258DB"/>
    <w:rsid w:val="00D25A7C"/>
    <w:rsid w:val="00D25FFF"/>
    <w:rsid w:val="00D26058"/>
    <w:rsid w:val="00D2689A"/>
    <w:rsid w:val="00D26E82"/>
    <w:rsid w:val="00D2717B"/>
    <w:rsid w:val="00D32151"/>
    <w:rsid w:val="00D32465"/>
    <w:rsid w:val="00D32E79"/>
    <w:rsid w:val="00D332C8"/>
    <w:rsid w:val="00D337F6"/>
    <w:rsid w:val="00D34536"/>
    <w:rsid w:val="00D3553B"/>
    <w:rsid w:val="00D36299"/>
    <w:rsid w:val="00D37612"/>
    <w:rsid w:val="00D40F55"/>
    <w:rsid w:val="00D41291"/>
    <w:rsid w:val="00D41C7A"/>
    <w:rsid w:val="00D43D7A"/>
    <w:rsid w:val="00D44939"/>
    <w:rsid w:val="00D52477"/>
    <w:rsid w:val="00D547B5"/>
    <w:rsid w:val="00D557F8"/>
    <w:rsid w:val="00D55A42"/>
    <w:rsid w:val="00D561A4"/>
    <w:rsid w:val="00D566B1"/>
    <w:rsid w:val="00D56706"/>
    <w:rsid w:val="00D57F3C"/>
    <w:rsid w:val="00D6168A"/>
    <w:rsid w:val="00D61B68"/>
    <w:rsid w:val="00D64163"/>
    <w:rsid w:val="00D648F8"/>
    <w:rsid w:val="00D65B4C"/>
    <w:rsid w:val="00D65DC9"/>
    <w:rsid w:val="00D65EB9"/>
    <w:rsid w:val="00D66020"/>
    <w:rsid w:val="00D70057"/>
    <w:rsid w:val="00D71586"/>
    <w:rsid w:val="00D730B7"/>
    <w:rsid w:val="00D7337C"/>
    <w:rsid w:val="00D740DE"/>
    <w:rsid w:val="00D76024"/>
    <w:rsid w:val="00D76389"/>
    <w:rsid w:val="00D76F40"/>
    <w:rsid w:val="00D778E5"/>
    <w:rsid w:val="00D80836"/>
    <w:rsid w:val="00D82DF0"/>
    <w:rsid w:val="00D840B6"/>
    <w:rsid w:val="00D849E2"/>
    <w:rsid w:val="00D85A2B"/>
    <w:rsid w:val="00D8646F"/>
    <w:rsid w:val="00D870BE"/>
    <w:rsid w:val="00D8775E"/>
    <w:rsid w:val="00D87EF2"/>
    <w:rsid w:val="00D90BB5"/>
    <w:rsid w:val="00D90BC5"/>
    <w:rsid w:val="00D90BE6"/>
    <w:rsid w:val="00D91606"/>
    <w:rsid w:val="00D91B4B"/>
    <w:rsid w:val="00D92C8F"/>
    <w:rsid w:val="00D94491"/>
    <w:rsid w:val="00D945F3"/>
    <w:rsid w:val="00D96192"/>
    <w:rsid w:val="00D961DE"/>
    <w:rsid w:val="00D96AD5"/>
    <w:rsid w:val="00D96D5D"/>
    <w:rsid w:val="00D97508"/>
    <w:rsid w:val="00DA1A2F"/>
    <w:rsid w:val="00DA3548"/>
    <w:rsid w:val="00DA3658"/>
    <w:rsid w:val="00DA44AE"/>
    <w:rsid w:val="00DA4725"/>
    <w:rsid w:val="00DA4A72"/>
    <w:rsid w:val="00DA6576"/>
    <w:rsid w:val="00DA682A"/>
    <w:rsid w:val="00DA7A02"/>
    <w:rsid w:val="00DB09C5"/>
    <w:rsid w:val="00DB2CDB"/>
    <w:rsid w:val="00DB4AE3"/>
    <w:rsid w:val="00DB55F4"/>
    <w:rsid w:val="00DB634C"/>
    <w:rsid w:val="00DB662F"/>
    <w:rsid w:val="00DC010D"/>
    <w:rsid w:val="00DC03FE"/>
    <w:rsid w:val="00DC05C8"/>
    <w:rsid w:val="00DC1240"/>
    <w:rsid w:val="00DC1F81"/>
    <w:rsid w:val="00DC55DC"/>
    <w:rsid w:val="00DC675C"/>
    <w:rsid w:val="00DD0622"/>
    <w:rsid w:val="00DD460B"/>
    <w:rsid w:val="00DD67CA"/>
    <w:rsid w:val="00DD6B6B"/>
    <w:rsid w:val="00DD6F30"/>
    <w:rsid w:val="00DD7043"/>
    <w:rsid w:val="00DE15BB"/>
    <w:rsid w:val="00DE1A0F"/>
    <w:rsid w:val="00DE33C8"/>
    <w:rsid w:val="00DE5D8E"/>
    <w:rsid w:val="00DE7F0D"/>
    <w:rsid w:val="00DF0BF5"/>
    <w:rsid w:val="00DF3676"/>
    <w:rsid w:val="00DF533F"/>
    <w:rsid w:val="00DF5354"/>
    <w:rsid w:val="00DF59DC"/>
    <w:rsid w:val="00DF6CDD"/>
    <w:rsid w:val="00DF7AC7"/>
    <w:rsid w:val="00DF7AF5"/>
    <w:rsid w:val="00E00435"/>
    <w:rsid w:val="00E0473E"/>
    <w:rsid w:val="00E04975"/>
    <w:rsid w:val="00E065F4"/>
    <w:rsid w:val="00E1018C"/>
    <w:rsid w:val="00E10B3C"/>
    <w:rsid w:val="00E11437"/>
    <w:rsid w:val="00E11F5D"/>
    <w:rsid w:val="00E12CBE"/>
    <w:rsid w:val="00E16F8A"/>
    <w:rsid w:val="00E212B5"/>
    <w:rsid w:val="00E228B9"/>
    <w:rsid w:val="00E22DFF"/>
    <w:rsid w:val="00E231E7"/>
    <w:rsid w:val="00E25074"/>
    <w:rsid w:val="00E25483"/>
    <w:rsid w:val="00E255EE"/>
    <w:rsid w:val="00E264E9"/>
    <w:rsid w:val="00E268DE"/>
    <w:rsid w:val="00E27348"/>
    <w:rsid w:val="00E3145F"/>
    <w:rsid w:val="00E321CF"/>
    <w:rsid w:val="00E3262A"/>
    <w:rsid w:val="00E33EAC"/>
    <w:rsid w:val="00E34F03"/>
    <w:rsid w:val="00E36E9A"/>
    <w:rsid w:val="00E41B66"/>
    <w:rsid w:val="00E41FE5"/>
    <w:rsid w:val="00E43863"/>
    <w:rsid w:val="00E438FB"/>
    <w:rsid w:val="00E43F10"/>
    <w:rsid w:val="00E448B4"/>
    <w:rsid w:val="00E44F86"/>
    <w:rsid w:val="00E45F05"/>
    <w:rsid w:val="00E479A6"/>
    <w:rsid w:val="00E51349"/>
    <w:rsid w:val="00E52BDB"/>
    <w:rsid w:val="00E53823"/>
    <w:rsid w:val="00E53D8B"/>
    <w:rsid w:val="00E54B51"/>
    <w:rsid w:val="00E5510E"/>
    <w:rsid w:val="00E55162"/>
    <w:rsid w:val="00E55674"/>
    <w:rsid w:val="00E55DD1"/>
    <w:rsid w:val="00E562C6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4328"/>
    <w:rsid w:val="00E76A10"/>
    <w:rsid w:val="00E779C4"/>
    <w:rsid w:val="00E77C7F"/>
    <w:rsid w:val="00E828E7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1CE7"/>
    <w:rsid w:val="00E93B6C"/>
    <w:rsid w:val="00E9469F"/>
    <w:rsid w:val="00E950AD"/>
    <w:rsid w:val="00E95CC6"/>
    <w:rsid w:val="00E96016"/>
    <w:rsid w:val="00E97095"/>
    <w:rsid w:val="00E97481"/>
    <w:rsid w:val="00E97D15"/>
    <w:rsid w:val="00E97E5A"/>
    <w:rsid w:val="00E97FBF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B7D90"/>
    <w:rsid w:val="00EC03CA"/>
    <w:rsid w:val="00EC12FE"/>
    <w:rsid w:val="00EC181F"/>
    <w:rsid w:val="00EC24E3"/>
    <w:rsid w:val="00EC3277"/>
    <w:rsid w:val="00EC3B89"/>
    <w:rsid w:val="00EC3E93"/>
    <w:rsid w:val="00EC5328"/>
    <w:rsid w:val="00EC76C6"/>
    <w:rsid w:val="00ED014A"/>
    <w:rsid w:val="00ED03D0"/>
    <w:rsid w:val="00ED258B"/>
    <w:rsid w:val="00ED4418"/>
    <w:rsid w:val="00ED7803"/>
    <w:rsid w:val="00ED7881"/>
    <w:rsid w:val="00ED79FC"/>
    <w:rsid w:val="00ED7AEC"/>
    <w:rsid w:val="00EE072F"/>
    <w:rsid w:val="00EE127C"/>
    <w:rsid w:val="00EE42A1"/>
    <w:rsid w:val="00EE4AE3"/>
    <w:rsid w:val="00EE50C5"/>
    <w:rsid w:val="00EE5F19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EF7C2E"/>
    <w:rsid w:val="00F0096D"/>
    <w:rsid w:val="00F02DA1"/>
    <w:rsid w:val="00F02FF0"/>
    <w:rsid w:val="00F053BA"/>
    <w:rsid w:val="00F059B4"/>
    <w:rsid w:val="00F077F3"/>
    <w:rsid w:val="00F07F6A"/>
    <w:rsid w:val="00F1147F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2957"/>
    <w:rsid w:val="00F2502B"/>
    <w:rsid w:val="00F25FEE"/>
    <w:rsid w:val="00F26E75"/>
    <w:rsid w:val="00F27874"/>
    <w:rsid w:val="00F33BBB"/>
    <w:rsid w:val="00F3457B"/>
    <w:rsid w:val="00F34AF4"/>
    <w:rsid w:val="00F41861"/>
    <w:rsid w:val="00F42EB6"/>
    <w:rsid w:val="00F434C8"/>
    <w:rsid w:val="00F4463A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6E8"/>
    <w:rsid w:val="00F70B59"/>
    <w:rsid w:val="00F71A52"/>
    <w:rsid w:val="00F72EF8"/>
    <w:rsid w:val="00F76E05"/>
    <w:rsid w:val="00F77B06"/>
    <w:rsid w:val="00F80CF4"/>
    <w:rsid w:val="00F811CC"/>
    <w:rsid w:val="00F81FA7"/>
    <w:rsid w:val="00F820F3"/>
    <w:rsid w:val="00F82676"/>
    <w:rsid w:val="00F8338E"/>
    <w:rsid w:val="00F86D57"/>
    <w:rsid w:val="00F8721D"/>
    <w:rsid w:val="00F87EA7"/>
    <w:rsid w:val="00F903A2"/>
    <w:rsid w:val="00F90827"/>
    <w:rsid w:val="00F9170D"/>
    <w:rsid w:val="00F91A07"/>
    <w:rsid w:val="00F92A4A"/>
    <w:rsid w:val="00F943ED"/>
    <w:rsid w:val="00F94F6C"/>
    <w:rsid w:val="00F95684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4A2C"/>
    <w:rsid w:val="00FA594F"/>
    <w:rsid w:val="00FA670C"/>
    <w:rsid w:val="00FA7189"/>
    <w:rsid w:val="00FA77A4"/>
    <w:rsid w:val="00FB061B"/>
    <w:rsid w:val="00FB2B3E"/>
    <w:rsid w:val="00FB313B"/>
    <w:rsid w:val="00FB3868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C6926"/>
    <w:rsid w:val="00FD18F6"/>
    <w:rsid w:val="00FD2559"/>
    <w:rsid w:val="00FD3573"/>
    <w:rsid w:val="00FD3727"/>
    <w:rsid w:val="00FD445E"/>
    <w:rsid w:val="00FD4672"/>
    <w:rsid w:val="00FD47FF"/>
    <w:rsid w:val="00FD705E"/>
    <w:rsid w:val="00FD72EA"/>
    <w:rsid w:val="00FE2677"/>
    <w:rsid w:val="00FE3981"/>
    <w:rsid w:val="00FE4A10"/>
    <w:rsid w:val="00FE6169"/>
    <w:rsid w:val="00FE69CE"/>
    <w:rsid w:val="00FE7444"/>
    <w:rsid w:val="00FF0AD6"/>
    <w:rsid w:val="00FF0CF8"/>
    <w:rsid w:val="00FF1541"/>
    <w:rsid w:val="00FF1C67"/>
    <w:rsid w:val="00FF2912"/>
    <w:rsid w:val="00FF35B7"/>
    <w:rsid w:val="00FF3B65"/>
    <w:rsid w:val="00FF3BEC"/>
    <w:rsid w:val="00FF4726"/>
    <w:rsid w:val="00FF499F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07135A"/>
  <w15:docId w15:val="{9E76A42A-F62A-4C46-A756-B3641A86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rsid w:val="00ED7881"/>
    <w:rPr>
      <w:color w:val="808080"/>
    </w:rPr>
  </w:style>
  <w:style w:type="paragraph" w:styleId="aff6">
    <w:name w:val="Title"/>
    <w:basedOn w:val="a1"/>
    <w:next w:val="a1"/>
    <w:link w:val="aff7"/>
    <w:qFormat/>
    <w:rsid w:val="0057303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7">
    <w:name w:val="Заголовок Знак"/>
    <w:basedOn w:val="a2"/>
    <w:link w:val="aff6"/>
    <w:rsid w:val="005730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f8">
    <w:name w:val="Normal (Web)"/>
    <w:basedOn w:val="a1"/>
    <w:uiPriority w:val="99"/>
    <w:unhideWhenUsed/>
    <w:rsid w:val="00990716"/>
    <w:pPr>
      <w:spacing w:before="100" w:beforeAutospacing="1" w:after="100" w:afterAutospacing="1"/>
    </w:pPr>
  </w:style>
  <w:style w:type="character" w:customStyle="1" w:styleId="d">
    <w:name w:val="ͼd"/>
    <w:basedOn w:val="a2"/>
    <w:rsid w:val="00423835"/>
  </w:style>
  <w:style w:type="character" w:customStyle="1" w:styleId="k">
    <w:name w:val="ͼk"/>
    <w:basedOn w:val="a2"/>
    <w:rsid w:val="00423835"/>
  </w:style>
  <w:style w:type="character" w:customStyle="1" w:styleId="j">
    <w:name w:val="ͼj"/>
    <w:basedOn w:val="a2"/>
    <w:rsid w:val="00260199"/>
  </w:style>
  <w:style w:type="character" w:styleId="HTML">
    <w:name w:val="HTML Code"/>
    <w:basedOn w:val="a2"/>
    <w:uiPriority w:val="99"/>
    <w:unhideWhenUsed/>
    <w:rsid w:val="00260199"/>
    <w:rPr>
      <w:rFonts w:ascii="Courier New" w:eastAsia="Times New Roman" w:hAnsi="Courier New" w:cs="Courier New"/>
      <w:sz w:val="20"/>
      <w:szCs w:val="20"/>
    </w:rPr>
  </w:style>
  <w:style w:type="character" w:styleId="aff9">
    <w:name w:val="Unresolved Mention"/>
    <w:basedOn w:val="a2"/>
    <w:uiPriority w:val="99"/>
    <w:semiHidden/>
    <w:unhideWhenUsed/>
    <w:rsid w:val="00A44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vaSamara2022\Desktop\&#1096;&#1072;&#1073;&#1083;&#1086;&#1085;&#1099;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339D0B-C6B4-4914-B003-C50E48F23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C:\Users\SevaSamara2022\Desktop\шаблоны\SHablon_oformlenija_VKR_2022_5_6.dotm</Template>
  <TotalTime>0</TotalTime>
  <Pages>21</Pages>
  <Words>3575</Words>
  <Characters>20378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SevaSamara2022</dc:creator>
  <cp:keywords/>
  <dc:description/>
  <cp:lastModifiedBy>k1523</cp:lastModifiedBy>
  <cp:revision>2</cp:revision>
  <cp:lastPrinted>2025-12-07T19:01:00Z</cp:lastPrinted>
  <dcterms:created xsi:type="dcterms:W3CDTF">2025-12-19T19:53:00Z</dcterms:created>
  <dcterms:modified xsi:type="dcterms:W3CDTF">2025-12-19T19:53:00Z</dcterms:modified>
</cp:coreProperties>
</file>