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87CC" w14:textId="77777777" w:rsidR="00165265" w:rsidRDefault="00165265" w:rsidP="00A22A43">
      <w:pPr>
        <w:pStyle w:val="ac"/>
        <w:rPr>
          <w:bCs/>
        </w:rPr>
      </w:pPr>
      <w:r w:rsidRPr="00F47912">
        <w:t xml:space="preserve">МИНИСТЕРСТВО </w:t>
      </w:r>
      <w:r w:rsidR="0002457D" w:rsidRPr="00F47912">
        <w:t xml:space="preserve">НАУКИ </w:t>
      </w:r>
      <w:r w:rsidRPr="00F47912">
        <w:t xml:space="preserve">И </w:t>
      </w:r>
      <w:r w:rsidR="0002457D" w:rsidRPr="00A22A43">
        <w:t>ВЫСШЕГО</w:t>
      </w:r>
      <w:r w:rsidR="0002457D" w:rsidRPr="00F47912">
        <w:t>ОБРАЗОВАНИЯ</w:t>
      </w:r>
      <w:r w:rsidRPr="00113C1C">
        <w:br/>
      </w:r>
      <w:r w:rsidRPr="00F47912">
        <w:t>РОССИЙСКОЙ ФЕДЕРАЦИИ</w:t>
      </w:r>
    </w:p>
    <w:p w14:paraId="0E07505D" w14:textId="77777777" w:rsidR="00A22A43" w:rsidRPr="00A22A43" w:rsidRDefault="00A22A43" w:rsidP="00521366"/>
    <w:p w14:paraId="49A2BC8D" w14:textId="77777777" w:rsidR="00165265" w:rsidRPr="00113C1C" w:rsidRDefault="00150B0B" w:rsidP="00A22A43">
      <w:pPr>
        <w:pStyle w:val="ac"/>
      </w:pPr>
      <w:r>
        <w:t>ф</w:t>
      </w:r>
      <w:r w:rsidR="00165265">
        <w:t>едеральное г</w:t>
      </w:r>
      <w:r w:rsidR="00165265" w:rsidRPr="001B21E4">
        <w:t xml:space="preserve">осударственное </w:t>
      </w:r>
      <w:r w:rsidR="00165265">
        <w:t xml:space="preserve">автономное </w:t>
      </w:r>
      <w:r w:rsidR="00165265" w:rsidRPr="00113C1C">
        <w:br/>
      </w:r>
      <w:r w:rsidR="00165265" w:rsidRPr="001B21E4">
        <w:t>образовательное</w:t>
      </w:r>
      <w:r w:rsidR="002E13EA">
        <w:t xml:space="preserve"> </w:t>
      </w:r>
      <w:r w:rsidR="00165265" w:rsidRPr="001B21E4">
        <w:t>учреждение высшего образования</w:t>
      </w:r>
      <w:r w:rsidR="00165265" w:rsidRPr="001B21E4">
        <w:br/>
      </w:r>
      <w:r w:rsidR="00165265">
        <w:t>«С</w:t>
      </w:r>
      <w:r w:rsidR="00165265" w:rsidRPr="001B21E4">
        <w:t xml:space="preserve">амарский </w:t>
      </w:r>
      <w:r w:rsidR="00165265">
        <w:t xml:space="preserve">национальный исследовательский </w:t>
      </w:r>
      <w:r w:rsidR="00165265" w:rsidRPr="001B21E4">
        <w:t xml:space="preserve">университет </w:t>
      </w:r>
      <w:r w:rsidR="00165265">
        <w:br/>
      </w:r>
      <w:r w:rsidR="00165265" w:rsidRPr="001B21E4">
        <w:t xml:space="preserve">имени академика </w:t>
      </w:r>
      <w:proofErr w:type="gramStart"/>
      <w:r w:rsidR="00165265" w:rsidRPr="001B21E4">
        <w:t>С.П.</w:t>
      </w:r>
      <w:proofErr w:type="gramEnd"/>
      <w:r w:rsidR="00165265" w:rsidRPr="001B21E4">
        <w:t xml:space="preserve"> Королева</w:t>
      </w:r>
      <w:r w:rsidR="00165265">
        <w:t>»</w:t>
      </w:r>
      <w:r w:rsidR="00A22A43">
        <w:br/>
      </w:r>
      <w:r w:rsidR="00165265" w:rsidRPr="00B03AAA">
        <w:rPr>
          <w:bCs/>
        </w:rPr>
        <w:t>(</w:t>
      </w:r>
      <w:r w:rsidR="00165265">
        <w:rPr>
          <w:bCs/>
        </w:rPr>
        <w:t>Самарский университет)</w:t>
      </w:r>
    </w:p>
    <w:p w14:paraId="032852FB" w14:textId="77777777" w:rsidR="00165265" w:rsidRDefault="00165265" w:rsidP="00A22A43">
      <w:pPr>
        <w:pStyle w:val="ac"/>
      </w:pPr>
    </w:p>
    <w:p w14:paraId="3D040DEC" w14:textId="77777777" w:rsidR="00165265" w:rsidRPr="00D84EC0" w:rsidRDefault="005C5A77" w:rsidP="00A22A43">
      <w:pPr>
        <w:pStyle w:val="ac"/>
      </w:pPr>
      <w:r>
        <w:t>Институт ин</w:t>
      </w:r>
      <w:r w:rsidRPr="00A22A43">
        <w:rPr>
          <w:rStyle w:val="-0"/>
        </w:rPr>
        <w:t>формати</w:t>
      </w:r>
      <w:r>
        <w:t>ки</w:t>
      </w:r>
      <w:r w:rsidR="00165265">
        <w:t xml:space="preserve"> и </w:t>
      </w:r>
      <w:r>
        <w:t>кибернет</w:t>
      </w:r>
      <w:r w:rsidR="00165265">
        <w:t>ики</w:t>
      </w:r>
    </w:p>
    <w:p w14:paraId="5F96ED0D" w14:textId="77777777" w:rsidR="00165265" w:rsidRPr="001B21E4" w:rsidRDefault="00165265" w:rsidP="00A22A43">
      <w:pPr>
        <w:pStyle w:val="ac"/>
      </w:pPr>
      <w:r w:rsidRPr="00D84EC0">
        <w:t>Кафедра технической кибернетики</w:t>
      </w:r>
    </w:p>
    <w:p w14:paraId="3C110628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425FEBA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0AA095F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6367F9E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3CA9ED9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F3CCB7C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A576063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519980B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1EAD549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9050B97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19A70ED" w14:textId="77777777" w:rsidR="00155442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CEB2277" w14:textId="77777777" w:rsidR="00155442" w:rsidRPr="00532BA9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3961E6C" w14:textId="77777777" w:rsidR="00165265" w:rsidRPr="00532BA9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11A045B" w14:textId="77777777" w:rsidR="00165265" w:rsidRPr="00B54020" w:rsidRDefault="00155442" w:rsidP="00A22A43">
      <w:pPr>
        <w:pStyle w:val="ac"/>
      </w:pPr>
      <w:r>
        <w:t xml:space="preserve">Отчёт по предмету «Технологии программирования на </w:t>
      </w:r>
      <w:r>
        <w:rPr>
          <w:lang w:val="en-US"/>
        </w:rPr>
        <w:t>Python</w:t>
      </w:r>
      <w:r>
        <w:t>»</w:t>
      </w:r>
    </w:p>
    <w:p w14:paraId="2E25D8D9" w14:textId="77777777" w:rsidR="00466139" w:rsidRDefault="00466139" w:rsidP="00466139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7CFCC2BD" w14:textId="77777777" w:rsidR="00165265" w:rsidRPr="00532BA9" w:rsidRDefault="00165265" w:rsidP="00466139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07C7B890" w14:textId="77777777" w:rsidR="00466139" w:rsidRPr="00E443ED" w:rsidRDefault="00466139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14000F02" w14:textId="77777777" w:rsidR="00155442" w:rsidRPr="00155442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  <w:r>
        <w:rPr>
          <w:sz w:val="12"/>
          <w:szCs w:val="16"/>
        </w:rPr>
        <w:t>––</w:t>
      </w:r>
    </w:p>
    <w:p w14:paraId="614C7706" w14:textId="77777777" w:rsidR="00155442" w:rsidRPr="00E443ED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4D7EFCF7" w14:textId="77777777" w:rsidR="00165265" w:rsidRDefault="00165265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BBB7D21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2BC15F6" w14:textId="77777777" w:rsidR="0009637C" w:rsidRDefault="0009637C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4A32FF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3742061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90AE734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2546A0E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B7575A4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42EC894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1D1B1DB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4A0DB1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A02454D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293EB7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D57BE9C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A382F20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874D144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8CF419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E7D271D" w14:textId="77777777" w:rsidR="0055446E" w:rsidRPr="007971D6" w:rsidRDefault="0055446E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252810B" w14:textId="77777777" w:rsidR="00466139" w:rsidRPr="007971D6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22D4010" w14:textId="1969B7B7" w:rsidR="001C58DF" w:rsidRDefault="001C58DF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150B0B">
        <w:rPr>
          <w:sz w:val="28"/>
          <w:szCs w:val="28"/>
        </w:rPr>
        <w:t>Обучающийся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CB102D">
        <w:rPr>
          <w:sz w:val="28"/>
          <w:szCs w:val="28"/>
        </w:rPr>
        <w:t>Д</w:t>
      </w:r>
      <w:r w:rsidR="00155442" w:rsidRPr="00E443ED">
        <w:rPr>
          <w:sz w:val="28"/>
          <w:szCs w:val="28"/>
        </w:rPr>
        <w:t>.</w:t>
      </w:r>
      <w:r w:rsidR="00CB102D">
        <w:rPr>
          <w:sz w:val="28"/>
          <w:szCs w:val="28"/>
        </w:rPr>
        <w:t>М</w:t>
      </w:r>
      <w:r w:rsidRPr="00E443ED">
        <w:rPr>
          <w:sz w:val="28"/>
          <w:szCs w:val="28"/>
        </w:rPr>
        <w:t>.</w:t>
      </w:r>
      <w:r w:rsidR="00CB102D">
        <w:rPr>
          <w:sz w:val="28"/>
          <w:szCs w:val="28"/>
        </w:rPr>
        <w:t>Иванова</w:t>
      </w:r>
      <w:proofErr w:type="spellEnd"/>
    </w:p>
    <w:p w14:paraId="2CFF8114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610798E2" w14:textId="77777777" w:rsidR="001C58DF" w:rsidRPr="00E443ED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7B80EDEA" w14:textId="77777777" w:rsidR="001C58DF" w:rsidRPr="00635E3B" w:rsidRDefault="00155442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="00E443ED">
        <w:rPr>
          <w:sz w:val="28"/>
          <w:szCs w:val="28"/>
        </w:rPr>
        <w:tab/>
      </w:r>
      <w:r w:rsidR="00E443ED">
        <w:rPr>
          <w:sz w:val="28"/>
          <w:szCs w:val="28"/>
        </w:rPr>
        <w:tab/>
      </w:r>
      <w:proofErr w:type="spellStart"/>
      <w:r w:rsidR="00E443ED">
        <w:rPr>
          <w:sz w:val="28"/>
          <w:szCs w:val="28"/>
        </w:rPr>
        <w:t>Н</w:t>
      </w:r>
      <w:r w:rsidR="001C58DF">
        <w:rPr>
          <w:sz w:val="28"/>
          <w:szCs w:val="28"/>
        </w:rPr>
        <w:t>.В</w:t>
      </w:r>
      <w:r w:rsidR="001C58DF" w:rsidRPr="001B21E4">
        <w:rPr>
          <w:sz w:val="28"/>
          <w:szCs w:val="28"/>
        </w:rPr>
        <w:t>.</w:t>
      </w:r>
      <w:r w:rsidR="00E443ED">
        <w:rPr>
          <w:sz w:val="28"/>
          <w:szCs w:val="28"/>
        </w:rPr>
        <w:t>Головастиков</w:t>
      </w:r>
      <w:proofErr w:type="spellEnd"/>
    </w:p>
    <w:p w14:paraId="1C3425B8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1797B320" w14:textId="77777777" w:rsidR="00466139" w:rsidRPr="00532BA9" w:rsidRDefault="00466139" w:rsidP="00466139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31BF9DB4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F11DC62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B4054DA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E03D9FB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4CE4129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7A6869A" w14:textId="77777777" w:rsidR="00CB479E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A86B16F" w14:textId="77777777" w:rsidR="00CB479E" w:rsidRPr="00DC2FC5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C51FA52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FFCCD2C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057B8FE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060E853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0BDA253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60932D4" w14:textId="77777777" w:rsidR="005C5A77" w:rsidRDefault="00466139" w:rsidP="00D1514F">
      <w:pPr>
        <w:pStyle w:val="ac"/>
      </w:pPr>
      <w:proofErr w:type="gramStart"/>
      <w:r w:rsidRPr="00635E3B">
        <w:t>С</w:t>
      </w:r>
      <w:r w:rsidR="00F12BB1" w:rsidRPr="00635E3B">
        <w:t>амара</w:t>
      </w:r>
      <w:r w:rsidRPr="00635E3B">
        <w:t xml:space="preserve">  20</w:t>
      </w:r>
      <w:r w:rsidR="00F059B4">
        <w:t>2</w:t>
      </w:r>
      <w:r w:rsidR="00155442">
        <w:t>5</w:t>
      </w:r>
      <w:proofErr w:type="gramEnd"/>
      <w:r w:rsidR="005C5A77">
        <w:br w:type="page"/>
      </w:r>
    </w:p>
    <w:p w14:paraId="79EFBF56" w14:textId="77777777" w:rsidR="00466139" w:rsidRDefault="00466139" w:rsidP="003B5E88">
      <w:pPr>
        <w:pStyle w:val="aff0"/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B9237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660EBAC5" w14:textId="7C2F18C7" w:rsidR="00F92EFD" w:rsidRDefault="00A463D1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r>
            <w:fldChar w:fldCharType="begin"/>
          </w:r>
          <w:r w:rsidR="00F27874">
            <w:instrText xml:space="preserve"> TOC \o "1-4" \h \z \u </w:instrText>
          </w:r>
          <w:r>
            <w:fldChar w:fldCharType="separate"/>
          </w:r>
          <w:hyperlink w:anchor="_Toc216828007" w:history="1">
            <w:r w:rsidR="00F92EFD" w:rsidRPr="002357C2">
              <w:rPr>
                <w:rStyle w:val="af"/>
                <w:lang w:val="en-US"/>
              </w:rPr>
              <w:t>1</w:t>
            </w:r>
            <w:r w:rsidR="00F92EFD" w:rsidRPr="002357C2">
              <w:rPr>
                <w:rStyle w:val="af"/>
              </w:rPr>
              <w:t xml:space="preserve"> Постановка задачи</w:t>
            </w:r>
            <w:r w:rsidR="00F92EFD">
              <w:rPr>
                <w:webHidden/>
              </w:rPr>
              <w:tab/>
            </w:r>
            <w:r w:rsidR="00F92EFD">
              <w:rPr>
                <w:webHidden/>
              </w:rPr>
              <w:fldChar w:fldCharType="begin"/>
            </w:r>
            <w:r w:rsidR="00F92EFD">
              <w:rPr>
                <w:webHidden/>
              </w:rPr>
              <w:instrText xml:space="preserve"> PAGEREF _Toc216828007 \h </w:instrText>
            </w:r>
            <w:r w:rsidR="00F92EFD">
              <w:rPr>
                <w:webHidden/>
              </w:rPr>
            </w:r>
            <w:r w:rsidR="00F92EFD">
              <w:rPr>
                <w:webHidden/>
              </w:rPr>
              <w:fldChar w:fldCharType="separate"/>
            </w:r>
            <w:r w:rsidR="00F92EFD">
              <w:rPr>
                <w:webHidden/>
              </w:rPr>
              <w:t>3</w:t>
            </w:r>
            <w:r w:rsidR="00F92EFD">
              <w:rPr>
                <w:webHidden/>
              </w:rPr>
              <w:fldChar w:fldCharType="end"/>
            </w:r>
          </w:hyperlink>
        </w:p>
        <w:p w14:paraId="5E200EA0" w14:textId="6979DF92" w:rsidR="00F92EFD" w:rsidRDefault="00F92EFD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08" w:history="1">
            <w:r w:rsidRPr="002357C2">
              <w:rPr>
                <w:rStyle w:val="af"/>
                <w:noProof/>
              </w:rPr>
              <w:t>1.1 Первое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0205" w14:textId="6E00BD23" w:rsidR="00F92EFD" w:rsidRDefault="00F92EFD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09" w:history="1">
            <w:r w:rsidRPr="002357C2">
              <w:rPr>
                <w:rStyle w:val="af"/>
                <w:noProof/>
              </w:rPr>
              <w:t>1.2 Второе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30E3" w14:textId="6FD1A24B" w:rsidR="00F92EFD" w:rsidRDefault="00F92EFD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0" w:history="1">
            <w:r w:rsidRPr="002357C2">
              <w:rPr>
                <w:rStyle w:val="af"/>
                <w:noProof/>
              </w:rPr>
              <w:t>1.3 Третье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61B7" w14:textId="2A977299" w:rsidR="00F92EFD" w:rsidRDefault="00F92EFD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1" w:history="1">
            <w:r w:rsidRPr="002357C2">
              <w:rPr>
                <w:rStyle w:val="af"/>
                <w:noProof/>
              </w:rPr>
              <w:t>1.4 Четвертое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5684" w14:textId="15488D71" w:rsidR="00F92EFD" w:rsidRDefault="00F92EFD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2" w:history="1">
            <w:r w:rsidRPr="002357C2">
              <w:rPr>
                <w:rStyle w:val="af"/>
              </w:rPr>
              <w:t>2 Описание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_Toc216828012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EB0BFCD" w14:textId="3BB9E9BE" w:rsidR="00F92EFD" w:rsidRDefault="00F92EFD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3" w:history="1">
            <w:r w:rsidRPr="002357C2">
              <w:rPr>
                <w:rStyle w:val="af"/>
                <w:noProof/>
                <w:lang w:val="en-US"/>
              </w:rPr>
              <w:t>2.1</w:t>
            </w:r>
            <w:r w:rsidRPr="002357C2">
              <w:rPr>
                <w:rStyle w:val="af"/>
                <w:noProof/>
              </w:rPr>
              <w:t xml:space="preserve"> Описание функционала классов </w:t>
            </w:r>
            <w:r w:rsidRPr="002357C2">
              <w:rPr>
                <w:rStyle w:val="af"/>
                <w:noProof/>
                <w:lang w:val="en-US"/>
              </w:rPr>
              <w:t>CatImage</w:t>
            </w:r>
            <w:r w:rsidRPr="002357C2">
              <w:rPr>
                <w:rStyle w:val="af"/>
                <w:noProof/>
              </w:rPr>
              <w:t xml:space="preserve">, </w:t>
            </w:r>
            <w:r w:rsidRPr="002357C2">
              <w:rPr>
                <w:rStyle w:val="af"/>
                <w:noProof/>
                <w:lang w:val="en-US"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E605" w14:textId="729785A2" w:rsidR="00F92EFD" w:rsidRDefault="00F92EFD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4" w:history="1">
            <w:r w:rsidRPr="002357C2">
              <w:rPr>
                <w:rStyle w:val="af"/>
                <w:noProof/>
                <w:lang w:val="en-US"/>
              </w:rPr>
              <w:t>2.1.1</w:t>
            </w:r>
            <w:r w:rsidRPr="002357C2">
              <w:rPr>
                <w:rStyle w:val="af"/>
                <w:noProof/>
              </w:rPr>
              <w:t xml:space="preserve"> Класс </w:t>
            </w:r>
            <w:r w:rsidRPr="002357C2">
              <w:rPr>
                <w:rStyle w:val="af"/>
                <w:noProof/>
                <w:lang w:val="en-US"/>
              </w:rPr>
              <w:t>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0E1B" w14:textId="73D7B911" w:rsidR="00F92EFD" w:rsidRDefault="00F92EFD">
          <w:pPr>
            <w:pStyle w:val="4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5" w:history="1">
            <w:r w:rsidRPr="002357C2">
              <w:rPr>
                <w:rStyle w:val="af"/>
                <w:noProof/>
              </w:rPr>
              <w:t>2.1.1.1 Класс CatImageGrayscale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F5CD" w14:textId="020B01DF" w:rsidR="00F92EFD" w:rsidRDefault="00F92EFD">
          <w:pPr>
            <w:pStyle w:val="4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6" w:history="1">
            <w:r w:rsidRPr="002357C2">
              <w:rPr>
                <w:rStyle w:val="af"/>
                <w:noProof/>
              </w:rPr>
              <w:t>2.1.1.2 Класс ColorCatImage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AB10" w14:textId="36E543C0" w:rsidR="00F92EFD" w:rsidRDefault="00F92EFD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7" w:history="1">
            <w:r w:rsidRPr="002357C2">
              <w:rPr>
                <w:rStyle w:val="af"/>
                <w:noProof/>
                <w:lang w:val="en-US"/>
              </w:rPr>
              <w:t>2.1.2</w:t>
            </w:r>
            <w:r w:rsidRPr="002357C2">
              <w:rPr>
                <w:rStyle w:val="af"/>
                <w:noProof/>
              </w:rPr>
              <w:t xml:space="preserve"> Класс </w:t>
            </w:r>
            <w:r w:rsidRPr="002357C2">
              <w:rPr>
                <w:rStyle w:val="af"/>
                <w:noProof/>
                <w:lang w:val="en-US"/>
              </w:rPr>
              <w:t>AsyncCatImageProcessor: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6CBD" w14:textId="373D43DB" w:rsidR="00F92EFD" w:rsidRDefault="00F92EFD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8" w:history="1">
            <w:r w:rsidRPr="002357C2">
              <w:rPr>
                <w:rStyle w:val="af"/>
                <w:noProof/>
              </w:rPr>
              <w:t>2.2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16607" w14:textId="2A83A42F" w:rsidR="00F92EFD" w:rsidRDefault="00F92EFD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19" w:history="1">
            <w:r w:rsidRPr="002357C2">
              <w:rPr>
                <w:rStyle w:val="af"/>
                <w:noProof/>
                <w:lang w:val="en-US"/>
              </w:rPr>
              <w:t>2.2.1 Тест TestCatImage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3EC70" w14:textId="31021CDE" w:rsidR="00F92EFD" w:rsidRDefault="00F92EFD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20" w:history="1">
            <w:r w:rsidRPr="002357C2">
              <w:rPr>
                <w:rStyle w:val="af"/>
                <w:noProof/>
              </w:rPr>
              <w:t>2.2.2 Тест TestAsyncCatImageProcessor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72FC" w14:textId="54758C49" w:rsidR="00F92EFD" w:rsidRDefault="00F92EFD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21" w:history="1">
            <w:r w:rsidRPr="002357C2">
              <w:rPr>
                <w:rStyle w:val="af"/>
                <w:noProof/>
              </w:rPr>
              <w:t>2.2.3 Тест TestProcessorWithMockCatImage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1EF68" w14:textId="6B8D3D78" w:rsidR="00F92EFD" w:rsidRDefault="00F92EFD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22" w:history="1">
            <w:r w:rsidRPr="002357C2">
              <w:rPr>
                <w:rStyle w:val="af"/>
                <w:noProof/>
                <w:lang w:val="en-US"/>
              </w:rPr>
              <w:t>2.2.4</w:t>
            </w:r>
            <w:r w:rsidRPr="002357C2">
              <w:rPr>
                <w:rStyle w:val="af"/>
                <w:noProof/>
              </w:rPr>
              <w:t xml:space="preserve"> Тест TestLiveCatAPI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A5C06" w14:textId="3FE2C7AB" w:rsidR="00F92EFD" w:rsidRDefault="00F92EFD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23" w:history="1">
            <w:r w:rsidRPr="002357C2">
              <w:rPr>
                <w:rStyle w:val="af"/>
                <w:noProof/>
              </w:rPr>
              <w:t>2.3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91398" w14:textId="37C538BE" w:rsidR="00F92EFD" w:rsidRDefault="00F92EFD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24" w:history="1">
            <w:r w:rsidRPr="002357C2">
              <w:rPr>
                <w:rStyle w:val="af"/>
                <w:noProof/>
              </w:rPr>
              <w:t xml:space="preserve">2.4 Описание работы пайплайна обработки данных от </w:t>
            </w:r>
            <w:r w:rsidRPr="002357C2">
              <w:rPr>
                <w:rStyle w:val="af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77A6" w14:textId="7A90CBF0" w:rsidR="00F92EFD" w:rsidRDefault="00F92EFD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6828025" w:history="1">
            <w:r w:rsidRPr="002357C2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_Toc216828025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CD8A8D2" w14:textId="15F7F572" w:rsidR="00F27874" w:rsidRPr="00FD445E" w:rsidRDefault="00A463D1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0ED1454D" w14:textId="77777777" w:rsidR="00B32E78" w:rsidRPr="00FD445E" w:rsidRDefault="00B32E78" w:rsidP="009F6673">
      <w:pPr>
        <w:pStyle w:val="1-"/>
      </w:pPr>
    </w:p>
    <w:p w14:paraId="0D5C599E" w14:textId="77777777" w:rsidR="0061354D" w:rsidRDefault="005A3B4F" w:rsidP="006057B8">
      <w:pPr>
        <w:pStyle w:val="1"/>
        <w:rPr>
          <w:lang w:val="en-US"/>
        </w:rPr>
      </w:pPr>
      <w:bookmarkStart w:id="11" w:name="_Toc216828007"/>
      <w:r>
        <w:lastRenderedPageBreak/>
        <w:t>П</w:t>
      </w:r>
      <w:r w:rsidRPr="006E213F">
        <w:t>остановка задачи</w:t>
      </w:r>
      <w:bookmarkEnd w:id="11"/>
    </w:p>
    <w:p w14:paraId="2AE6B02E" w14:textId="77777777" w:rsidR="000A0F39" w:rsidRDefault="00E443ED" w:rsidP="000A0F39">
      <w:pPr>
        <w:pStyle w:val="2"/>
      </w:pPr>
      <w:bookmarkStart w:id="12" w:name="_Toc216828008"/>
      <w:r>
        <w:t>Первое задание</w:t>
      </w:r>
      <w:bookmarkEnd w:id="12"/>
    </w:p>
    <w:p w14:paraId="4DB6D327" w14:textId="05CBF40B" w:rsidR="008107E8" w:rsidRPr="008107E8" w:rsidRDefault="008107E8" w:rsidP="008107E8">
      <w:pPr>
        <w:pStyle w:val="1-"/>
      </w:pPr>
      <w:r>
        <w:t xml:space="preserve">Написать </w:t>
      </w:r>
      <w:r>
        <w:t>модуль</w:t>
      </w:r>
      <w:r w:rsidRPr="008107E8">
        <w:t>,</w:t>
      </w:r>
      <w:r>
        <w:t xml:space="preserve"> </w:t>
      </w:r>
      <w:r>
        <w:t>выполняющ</w:t>
      </w:r>
      <w:r>
        <w:t>ий</w:t>
      </w:r>
      <w:r>
        <w:t xml:space="preserve"> обработку изображений. </w:t>
      </w:r>
      <w:r>
        <w:t>Он должен</w:t>
      </w:r>
      <w:r>
        <w:t xml:space="preserve"> реализовывать </w:t>
      </w:r>
      <w:r>
        <w:t>следующий</w:t>
      </w:r>
      <w:r>
        <w:t xml:space="preserve"> интерфейс</w:t>
      </w:r>
      <w:r w:rsidRPr="008107E8">
        <w:t>:</w:t>
      </w:r>
    </w:p>
    <w:p w14:paraId="79CF6153" w14:textId="384427F3" w:rsidR="008107E8" w:rsidRPr="008107E8" w:rsidRDefault="008107E8" w:rsidP="008107E8">
      <w:pPr>
        <w:pStyle w:val="1-"/>
      </w:pPr>
      <w:r>
        <w:t xml:space="preserve">• </w:t>
      </w:r>
      <w:r>
        <w:t>С</w:t>
      </w:r>
      <w:r>
        <w:t>вёртка</w:t>
      </w:r>
      <w:r w:rsidRPr="008107E8">
        <w:t>;</w:t>
      </w:r>
    </w:p>
    <w:p w14:paraId="23D5936E" w14:textId="62A4ABD8" w:rsidR="008107E8" w:rsidRPr="008107E8" w:rsidRDefault="008107E8" w:rsidP="008107E8">
      <w:pPr>
        <w:pStyle w:val="1-"/>
      </w:pPr>
      <w:r>
        <w:t xml:space="preserve">• </w:t>
      </w:r>
      <w:r>
        <w:t>П</w:t>
      </w:r>
      <w:r>
        <w:t>риведение цветного изображения к полутоновому</w:t>
      </w:r>
      <w:r w:rsidRPr="008107E8">
        <w:t>;</w:t>
      </w:r>
    </w:p>
    <w:p w14:paraId="494FAD85" w14:textId="3FA0E862" w:rsidR="008107E8" w:rsidRPr="008107E8" w:rsidRDefault="008107E8" w:rsidP="008107E8">
      <w:pPr>
        <w:pStyle w:val="1-"/>
        <w:rPr>
          <w:lang w:val="en-US"/>
        </w:rPr>
      </w:pPr>
      <w:r>
        <w:t xml:space="preserve">• </w:t>
      </w:r>
      <w:r>
        <w:t>Г</w:t>
      </w:r>
      <w:r>
        <w:t>амма-коррекция изображения</w:t>
      </w:r>
      <w:r>
        <w:rPr>
          <w:lang w:val="en-US"/>
        </w:rPr>
        <w:t>;</w:t>
      </w:r>
    </w:p>
    <w:p w14:paraId="10C0AFFF" w14:textId="445D690A" w:rsidR="008107E8" w:rsidRPr="008107E8" w:rsidRDefault="008107E8" w:rsidP="008107E8">
      <w:pPr>
        <w:pStyle w:val="1-"/>
      </w:pPr>
      <w:r>
        <w:t xml:space="preserve">• </w:t>
      </w:r>
      <w:r>
        <w:t>В</w:t>
      </w:r>
      <w:r>
        <w:t>ыделение границ (например, применение оператора Собеля)</w:t>
      </w:r>
      <w:r w:rsidRPr="008107E8">
        <w:t>;</w:t>
      </w:r>
    </w:p>
    <w:p w14:paraId="4B2C7399" w14:textId="0C3F4FEF" w:rsidR="008107E8" w:rsidRPr="008107E8" w:rsidRDefault="008107E8" w:rsidP="008107E8">
      <w:pPr>
        <w:pStyle w:val="1-"/>
      </w:pPr>
      <w:r>
        <w:t xml:space="preserve">• </w:t>
      </w:r>
      <w:r>
        <w:t>В</w:t>
      </w:r>
      <w:r>
        <w:t>ыделение углов на изображении (например, детектор Харриса)</w:t>
      </w:r>
      <w:r w:rsidRPr="008107E8">
        <w:t>.</w:t>
      </w:r>
    </w:p>
    <w:p w14:paraId="6DE94441" w14:textId="05673DDD" w:rsidR="000A0F39" w:rsidRDefault="008107E8" w:rsidP="008107E8">
      <w:pPr>
        <w:pStyle w:val="1-"/>
      </w:pPr>
      <w:r>
        <w:t xml:space="preserve">Взаимодействие с пользователем </w:t>
      </w:r>
      <w:r>
        <w:t xml:space="preserve">осуществляется </w:t>
      </w:r>
      <w:r>
        <w:t>посредством ввода</w:t>
      </w:r>
      <w:r w:rsidRPr="008107E8">
        <w:t xml:space="preserve"> </w:t>
      </w:r>
      <w:r>
        <w:t>пользователем ключей функции, пути к файлу с изображением и пути для сохранения</w:t>
      </w:r>
      <w:r w:rsidRPr="008107E8">
        <w:t xml:space="preserve"> </w:t>
      </w:r>
      <w:r>
        <w:t>результирующего файла</w:t>
      </w:r>
      <w:r w:rsidRPr="008107E8">
        <w:t>.</w:t>
      </w:r>
    </w:p>
    <w:p w14:paraId="28EC5D70" w14:textId="775DD656" w:rsidR="000A0F39" w:rsidRDefault="00E443ED" w:rsidP="00580459">
      <w:pPr>
        <w:pStyle w:val="2"/>
      </w:pPr>
      <w:bookmarkStart w:id="13" w:name="_Toc216828009"/>
      <w:r>
        <w:t>Второе задание</w:t>
      </w:r>
      <w:bookmarkEnd w:id="13"/>
    </w:p>
    <w:p w14:paraId="5A0EC724" w14:textId="3B081AC8" w:rsidR="008107E8" w:rsidRDefault="008107E8" w:rsidP="008107E8">
      <w:pPr>
        <w:pStyle w:val="1-"/>
      </w:pPr>
      <w:r>
        <w:t xml:space="preserve">Написать </w:t>
      </w:r>
      <w:r>
        <w:t>модуль</w:t>
      </w:r>
      <w:r>
        <w:t xml:space="preserve">, </w:t>
      </w:r>
      <w:r>
        <w:t>который</w:t>
      </w:r>
      <w:r>
        <w:t>:</w:t>
      </w:r>
    </w:p>
    <w:p w14:paraId="03FAA678" w14:textId="77777777" w:rsidR="008107E8" w:rsidRDefault="008107E8" w:rsidP="008107E8">
      <w:pPr>
        <w:pStyle w:val="1-"/>
      </w:pPr>
      <w:r>
        <w:t xml:space="preserve">1. Подключается к API с использованием модуля </w:t>
      </w:r>
      <w:proofErr w:type="spellStart"/>
      <w:r>
        <w:t>requests</w:t>
      </w:r>
      <w:proofErr w:type="spellEnd"/>
      <w:r>
        <w:t xml:space="preserve"> и скачивает</w:t>
      </w:r>
    </w:p>
    <w:p w14:paraId="41D0FCC5" w14:textId="074364A4" w:rsidR="008107E8" w:rsidRPr="008107E8" w:rsidRDefault="008107E8" w:rsidP="008107E8">
      <w:pPr>
        <w:pStyle w:val="1-"/>
      </w:pPr>
      <w:r>
        <w:t>изображение животного с информацией о породе</w:t>
      </w:r>
      <w:r w:rsidRPr="008107E8">
        <w:t>;</w:t>
      </w:r>
    </w:p>
    <w:p w14:paraId="3F15E272" w14:textId="13AF89A1" w:rsidR="008107E8" w:rsidRPr="008107E8" w:rsidRDefault="008107E8" w:rsidP="008107E8">
      <w:pPr>
        <w:pStyle w:val="1-"/>
      </w:pPr>
      <w:r>
        <w:t xml:space="preserve">2. Преобразует изображение в </w:t>
      </w:r>
      <w:proofErr w:type="spellStart"/>
      <w:r>
        <w:t>numpy</w:t>
      </w:r>
      <w:proofErr w:type="spellEnd"/>
      <w:r>
        <w:t>-массив и выполняет над ним операци</w:t>
      </w:r>
      <w:r>
        <w:t>ю</w:t>
      </w:r>
      <w:r w:rsidRPr="008107E8">
        <w:t xml:space="preserve"> </w:t>
      </w:r>
      <w:r>
        <w:t>выделения контуров (</w:t>
      </w:r>
      <w:r>
        <w:t>собственная реализация</w:t>
      </w:r>
      <w:r>
        <w:t xml:space="preserve"> и библиотечным методами)</w:t>
      </w:r>
      <w:r w:rsidRPr="008107E8">
        <w:t>;</w:t>
      </w:r>
    </w:p>
    <w:p w14:paraId="3281CAEB" w14:textId="32F8CC1C" w:rsidR="008107E8" w:rsidRDefault="008107E8" w:rsidP="008107E8">
      <w:pPr>
        <w:pStyle w:val="1-"/>
      </w:pPr>
      <w:r>
        <w:t>3. Сохраняет исходное изображение и оба варианта обработанных изображений,</w:t>
      </w:r>
      <w:r w:rsidRPr="008107E8">
        <w:t xml:space="preserve"> </w:t>
      </w:r>
      <w:r>
        <w:t>упоминая в названии сохраняемых файлов породу животного.</w:t>
      </w:r>
    </w:p>
    <w:p w14:paraId="5E2FCD29" w14:textId="1950B326" w:rsidR="00580459" w:rsidRPr="008107E8" w:rsidRDefault="008107E8" w:rsidP="008107E8">
      <w:pPr>
        <w:pStyle w:val="1-"/>
      </w:pPr>
      <w:r>
        <w:t>Реализовать</w:t>
      </w:r>
      <w:r>
        <w:t xml:space="preserve"> </w:t>
      </w:r>
      <w:r>
        <w:t>последовательную обработку</w:t>
      </w:r>
      <w:r>
        <w:t xml:space="preserve"> нескольких изображений подряд в</w:t>
      </w:r>
      <w:r w:rsidRPr="008107E8">
        <w:t xml:space="preserve"> </w:t>
      </w:r>
      <w:r>
        <w:t>результате одного запуска</w:t>
      </w:r>
      <w:r w:rsidRPr="008107E8">
        <w:t>.</w:t>
      </w:r>
    </w:p>
    <w:p w14:paraId="6902317C" w14:textId="2ACB4448" w:rsidR="008107E8" w:rsidRDefault="000D763A" w:rsidP="008107E8">
      <w:pPr>
        <w:pStyle w:val="2"/>
      </w:pPr>
      <w:bookmarkStart w:id="14" w:name="_Toc216828010"/>
      <w:r>
        <w:t>Третье</w:t>
      </w:r>
      <w:r w:rsidR="008107E8">
        <w:t xml:space="preserve"> задание</w:t>
      </w:r>
      <w:bookmarkEnd w:id="14"/>
    </w:p>
    <w:p w14:paraId="3914A6E5" w14:textId="516981B1" w:rsidR="008107E8" w:rsidRDefault="008107E8" w:rsidP="008107E8">
      <w:pPr>
        <w:pStyle w:val="1-"/>
      </w:pPr>
      <w:r>
        <w:t xml:space="preserve">Переписать </w:t>
      </w:r>
      <w:r>
        <w:t>модуль</w:t>
      </w:r>
      <w:r>
        <w:t>,</w:t>
      </w:r>
      <w:r>
        <w:t xml:space="preserve"> описанный</w:t>
      </w:r>
      <w:r>
        <w:t xml:space="preserve"> в рамках </w:t>
      </w:r>
      <w:r>
        <w:t>второго задания</w:t>
      </w:r>
      <w:r>
        <w:t xml:space="preserve"> так, чтобы:</w:t>
      </w:r>
    </w:p>
    <w:p w14:paraId="62ECF562" w14:textId="435D3F3C" w:rsidR="008107E8" w:rsidRPr="008107E8" w:rsidRDefault="008107E8" w:rsidP="008107E8">
      <w:pPr>
        <w:pStyle w:val="1-"/>
      </w:pPr>
      <w:r>
        <w:t>1. Скачивание изображений и сохранение изображений в файлы происходило</w:t>
      </w:r>
      <w:r w:rsidRPr="008107E8">
        <w:t xml:space="preserve"> </w:t>
      </w:r>
      <w:r>
        <w:t xml:space="preserve">асинхронно. Использовать библиотеки </w:t>
      </w:r>
      <w:proofErr w:type="spellStart"/>
      <w:r>
        <w:t>aiohttp</w:t>
      </w:r>
      <w:proofErr w:type="spellEnd"/>
      <w:r>
        <w:t xml:space="preserve"> и </w:t>
      </w:r>
      <w:proofErr w:type="spellStart"/>
      <w:r>
        <w:t>aiofiles</w:t>
      </w:r>
      <w:proofErr w:type="spellEnd"/>
      <w:r w:rsidRPr="008107E8">
        <w:t>;</w:t>
      </w:r>
    </w:p>
    <w:p w14:paraId="361775E5" w14:textId="0753EFCE" w:rsidR="008107E8" w:rsidRPr="008107E8" w:rsidRDefault="008107E8" w:rsidP="008107E8">
      <w:pPr>
        <w:pStyle w:val="1-"/>
      </w:pPr>
      <w:r>
        <w:t>2. Обработка изображений с помощью свертки происходила в параллельных</w:t>
      </w:r>
      <w:r w:rsidRPr="008107E8">
        <w:t xml:space="preserve"> </w:t>
      </w:r>
      <w:r>
        <w:t>процессах (задействовала другие ядра процессора). Использовать</w:t>
      </w:r>
      <w:r w:rsidRPr="008107E8">
        <w:t xml:space="preserve"> </w:t>
      </w:r>
      <w:proofErr w:type="spellStart"/>
      <w:r>
        <w:t>multiprocessing</w:t>
      </w:r>
      <w:proofErr w:type="spellEnd"/>
      <w:r>
        <w:t xml:space="preserve"> или </w:t>
      </w:r>
      <w:proofErr w:type="spellStart"/>
      <w:r>
        <w:t>ProcessPoolExecutor</w:t>
      </w:r>
      <w:proofErr w:type="spellEnd"/>
      <w:r w:rsidRPr="008107E8">
        <w:t>;</w:t>
      </w:r>
    </w:p>
    <w:p w14:paraId="6CF85898" w14:textId="6106CC1E" w:rsidR="008107E8" w:rsidRPr="008107E8" w:rsidRDefault="008107E8" w:rsidP="008107E8">
      <w:pPr>
        <w:pStyle w:val="1-"/>
      </w:pPr>
      <w:r>
        <w:lastRenderedPageBreak/>
        <w:t>3. Порядковый номер изображения (с которым оно будет сохранено в итоговый</w:t>
      </w:r>
      <w:r w:rsidRPr="008107E8">
        <w:t xml:space="preserve"> </w:t>
      </w:r>
      <w:r>
        <w:t xml:space="preserve">файл) определяется в самом начале при получении списки </w:t>
      </w:r>
      <w:proofErr w:type="spellStart"/>
      <w:r>
        <w:t>url</w:t>
      </w:r>
      <w:proofErr w:type="spellEnd"/>
      <w:r>
        <w:t xml:space="preserve"> для скачивания и в</w:t>
      </w:r>
      <w:r w:rsidRPr="008107E8">
        <w:t xml:space="preserve"> </w:t>
      </w:r>
      <w:r>
        <w:t>дальнейшем меняться не должно</w:t>
      </w:r>
      <w:r w:rsidRPr="008107E8">
        <w:t>;</w:t>
      </w:r>
    </w:p>
    <w:p w14:paraId="527C735E" w14:textId="55F378BB" w:rsidR="008107E8" w:rsidRDefault="008107E8" w:rsidP="008107E8">
      <w:pPr>
        <w:pStyle w:val="1-"/>
      </w:pPr>
      <w:r>
        <w:t>Также д</w:t>
      </w:r>
      <w:r>
        <w:t>обавить замер времени работы программы в новой версии и убедиться, что</w:t>
      </w:r>
      <w:r>
        <w:t xml:space="preserve"> </w:t>
      </w:r>
      <w:r>
        <w:t>программа работает гораздо быстрее чем при последовательной обработке.</w:t>
      </w:r>
    </w:p>
    <w:p w14:paraId="1E7BAFFF" w14:textId="43C86EFF" w:rsidR="008107E8" w:rsidRDefault="008107E8" w:rsidP="008107E8">
      <w:pPr>
        <w:pStyle w:val="1-"/>
      </w:pPr>
      <w:r>
        <w:t>Добавить вывод консоль информации об этапах обработки изображения</w:t>
      </w:r>
      <w:r w:rsidRPr="008107E8">
        <w:t>.</w:t>
      </w:r>
    </w:p>
    <w:p w14:paraId="10272A30" w14:textId="0F13D370" w:rsidR="008107E8" w:rsidRDefault="000D763A" w:rsidP="008107E8">
      <w:pPr>
        <w:pStyle w:val="2"/>
      </w:pPr>
      <w:bookmarkStart w:id="15" w:name="_Toc216828011"/>
      <w:r>
        <w:t>Четвертое</w:t>
      </w:r>
      <w:r w:rsidR="008107E8">
        <w:t xml:space="preserve"> задание</w:t>
      </w:r>
      <w:bookmarkEnd w:id="15"/>
    </w:p>
    <w:p w14:paraId="188610CB" w14:textId="5FF4B2AE" w:rsidR="008107E8" w:rsidRDefault="008107E8" w:rsidP="008107E8">
      <w:pPr>
        <w:pStyle w:val="1-"/>
      </w:pPr>
      <w:r>
        <w:t xml:space="preserve">Переписать приложения, написанное в </w:t>
      </w:r>
      <w:r>
        <w:t xml:space="preserve">рамках </w:t>
      </w:r>
      <w:r w:rsidR="000D763A">
        <w:t>третьего</w:t>
      </w:r>
      <w:r>
        <w:t xml:space="preserve"> задания</w:t>
      </w:r>
      <w:r w:rsidRPr="008107E8">
        <w:t>,</w:t>
      </w:r>
      <w:r>
        <w:t xml:space="preserve"> добавив в него логирование</w:t>
      </w:r>
      <w:r>
        <w:t xml:space="preserve"> </w:t>
      </w:r>
      <w:r>
        <w:t xml:space="preserve">с использованием модуля </w:t>
      </w:r>
      <w:proofErr w:type="spellStart"/>
      <w:r>
        <w:t>logging</w:t>
      </w:r>
      <w:proofErr w:type="spellEnd"/>
      <w:r>
        <w:t>. Все сообщения, которые ранее выводилось с помощью</w:t>
      </w:r>
      <w:r>
        <w:t xml:space="preserve"> к</w:t>
      </w:r>
      <w:r>
        <w:t xml:space="preserve">оманды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), теперь выводятся через созданный логгер.</w:t>
      </w:r>
    </w:p>
    <w:p w14:paraId="5A9C86F2" w14:textId="19C7DCD5" w:rsidR="008107E8" w:rsidRDefault="008107E8" w:rsidP="008107E8">
      <w:pPr>
        <w:pStyle w:val="1-"/>
      </w:pPr>
      <w:r w:rsidRPr="008107E8">
        <w:t xml:space="preserve">Добавить к проекту модуль тестирования. Использовать модуль </w:t>
      </w:r>
      <w:proofErr w:type="spellStart"/>
      <w:r w:rsidRPr="008107E8">
        <w:t>unittest</w:t>
      </w:r>
      <w:proofErr w:type="spellEnd"/>
      <w:r w:rsidRPr="008107E8">
        <w:t>.</w:t>
      </w:r>
    </w:p>
    <w:p w14:paraId="5D9DF75A" w14:textId="2831B449" w:rsidR="008107E8" w:rsidRPr="00462C1D" w:rsidRDefault="008107E8" w:rsidP="008107E8">
      <w:pPr>
        <w:pStyle w:val="1-"/>
        <w:rPr>
          <w:lang w:val="en-US"/>
        </w:rPr>
      </w:pPr>
      <w:r>
        <w:t>Подготовить пакет к импортированию. Все компоненты, необходимые для работы</w:t>
      </w:r>
      <w:r>
        <w:t xml:space="preserve"> </w:t>
      </w:r>
      <w:r>
        <w:t xml:space="preserve">модуля, должны быть импортируемы с помощью команды </w:t>
      </w:r>
      <w:proofErr w:type="spellStart"/>
      <w:r>
        <w:t>import</w:t>
      </w:r>
      <w:proofErr w:type="spellEnd"/>
      <w:r>
        <w:t>.</w:t>
      </w:r>
    </w:p>
    <w:p w14:paraId="2E95C79A" w14:textId="77777777" w:rsidR="008107E8" w:rsidRPr="008107E8" w:rsidRDefault="008107E8" w:rsidP="008107E8">
      <w:pPr>
        <w:pStyle w:val="1-"/>
      </w:pPr>
    </w:p>
    <w:p w14:paraId="0C33C105" w14:textId="77777777" w:rsidR="008107E8" w:rsidRDefault="008107E8" w:rsidP="00E443ED">
      <w:pPr>
        <w:pStyle w:val="1-"/>
      </w:pPr>
    </w:p>
    <w:p w14:paraId="31DF82EF" w14:textId="77777777" w:rsidR="008107E8" w:rsidRDefault="008107E8" w:rsidP="00E443ED">
      <w:pPr>
        <w:pStyle w:val="1-"/>
      </w:pPr>
    </w:p>
    <w:p w14:paraId="55B78415" w14:textId="77777777" w:rsidR="00E443ED" w:rsidRDefault="00E443ED" w:rsidP="00E443ED">
      <w:pPr>
        <w:pStyle w:val="1"/>
      </w:pPr>
      <w:bookmarkStart w:id="16" w:name="_Toc216828012"/>
      <w:r>
        <w:lastRenderedPageBreak/>
        <w:t>Описание приложения</w:t>
      </w:r>
      <w:bookmarkEnd w:id="16"/>
    </w:p>
    <w:p w14:paraId="7C530140" w14:textId="77777777" w:rsidR="00E443ED" w:rsidRDefault="00E443ED" w:rsidP="00E443ED">
      <w:pPr>
        <w:pStyle w:val="2"/>
        <w:rPr>
          <w:lang w:val="en-US"/>
        </w:rPr>
      </w:pPr>
      <w:bookmarkStart w:id="17" w:name="_Toc216828013"/>
      <w:r>
        <w:t xml:space="preserve">Описание функционала классов </w:t>
      </w:r>
      <w:proofErr w:type="spellStart"/>
      <w:r>
        <w:rPr>
          <w:lang w:val="en-US"/>
        </w:rPr>
        <w:t>CatImage</w:t>
      </w:r>
      <w:proofErr w:type="spellEnd"/>
      <w:r w:rsidRPr="00E443ED">
        <w:t xml:space="preserve">, </w:t>
      </w:r>
      <w:proofErr w:type="spellStart"/>
      <w:r>
        <w:rPr>
          <w:lang w:val="en-US"/>
        </w:rPr>
        <w:t>CatImageProcessor</w:t>
      </w:r>
      <w:bookmarkEnd w:id="17"/>
      <w:proofErr w:type="spellEnd"/>
    </w:p>
    <w:p w14:paraId="1763FC79" w14:textId="77777777" w:rsidR="00E443ED" w:rsidRDefault="00914B8B" w:rsidP="00914B8B">
      <w:pPr>
        <w:pStyle w:val="3"/>
        <w:rPr>
          <w:lang w:val="en-US"/>
        </w:rPr>
      </w:pPr>
      <w:bookmarkStart w:id="18" w:name="_Toc216828014"/>
      <w:r>
        <w:t xml:space="preserve">Класс </w:t>
      </w:r>
      <w:proofErr w:type="spellStart"/>
      <w:r>
        <w:rPr>
          <w:lang w:val="en-US"/>
        </w:rPr>
        <w:t>CatImage</w:t>
      </w:r>
      <w:bookmarkEnd w:id="18"/>
      <w:proofErr w:type="spellEnd"/>
    </w:p>
    <w:p w14:paraId="71D969F9" w14:textId="67310ADC" w:rsidR="00914B8B" w:rsidRDefault="00462C1D" w:rsidP="00914B8B">
      <w:pPr>
        <w:pStyle w:val="1-"/>
      </w:pPr>
      <w:r>
        <w:t xml:space="preserve">Класс </w:t>
      </w:r>
      <w:proofErr w:type="spellStart"/>
      <w:r w:rsidR="00E11DF8" w:rsidRPr="00E11DF8">
        <w:rPr>
          <w:i/>
          <w:lang w:val="en-US"/>
        </w:rPr>
        <w:t>CatImage</w:t>
      </w:r>
      <w:proofErr w:type="spellEnd"/>
      <w:r w:rsidR="00E11DF8" w:rsidRPr="00E11DF8">
        <w:t xml:space="preserve"> </w:t>
      </w:r>
      <w:r>
        <w:t>-</w:t>
      </w:r>
      <w:r w:rsidR="00E11DF8">
        <w:t xml:space="preserve"> абстрактн</w:t>
      </w:r>
      <w:r>
        <w:t>ый</w:t>
      </w:r>
      <w:r w:rsidR="00E11DF8">
        <w:t xml:space="preserve"> класс, от которого наследуются классы с реализацией под чёрно-белое и 3-канальное изображения. </w:t>
      </w:r>
      <w:proofErr w:type="spellStart"/>
      <w:r w:rsidR="00E11DF8" w:rsidRPr="00E11DF8">
        <w:rPr>
          <w:i/>
          <w:lang w:val="en-US"/>
        </w:rPr>
        <w:t>CatImage</w:t>
      </w:r>
      <w:proofErr w:type="spellEnd"/>
      <w:r>
        <w:rPr>
          <w:i/>
        </w:rPr>
        <w:t xml:space="preserve"> </w:t>
      </w:r>
      <w:r w:rsidR="00E11DF8">
        <w:t xml:space="preserve">наследуется от класса </w:t>
      </w:r>
      <w:r w:rsidR="00E11DF8" w:rsidRPr="00E11DF8">
        <w:rPr>
          <w:i/>
          <w:lang w:val="en-US"/>
        </w:rPr>
        <w:t>ABC</w:t>
      </w:r>
      <w:r w:rsidR="00E11DF8" w:rsidRPr="00E11DF8">
        <w:rPr>
          <w:i/>
        </w:rPr>
        <w:t xml:space="preserve"> </w:t>
      </w:r>
      <w:r w:rsidR="00E11DF8" w:rsidRPr="00E11DF8">
        <w:t>и</w:t>
      </w:r>
      <w:r w:rsidR="00E11DF8">
        <w:rPr>
          <w:i/>
        </w:rPr>
        <w:t xml:space="preserve"> </w:t>
      </w:r>
      <w:r>
        <w:t>содержит следующие атрибуты</w:t>
      </w:r>
      <w:r w:rsidR="00E11DF8">
        <w:t xml:space="preserve">: </w:t>
      </w:r>
    </w:p>
    <w:p w14:paraId="45C5DD5E" w14:textId="7A7C74EC" w:rsidR="00462C1D" w:rsidRPr="00462C1D" w:rsidRDefault="00462C1D" w:rsidP="00E11DF8">
      <w:pPr>
        <w:pStyle w:val="1-"/>
        <w:numPr>
          <w:ilvl w:val="0"/>
          <w:numId w:val="33"/>
        </w:numPr>
      </w:pPr>
      <w:r w:rsidRPr="00462C1D">
        <w:t>_</w:t>
      </w:r>
      <w:r w:rsidRPr="00462C1D">
        <w:rPr>
          <w:lang w:val="en-US"/>
        </w:rPr>
        <w:t>image</w:t>
      </w:r>
      <w:r w:rsidRPr="00462C1D">
        <w:t>_</w:t>
      </w:r>
      <w:r w:rsidRPr="00462C1D">
        <w:rPr>
          <w:lang w:val="en-US"/>
        </w:rPr>
        <w:t>array</w:t>
      </w:r>
      <w:r w:rsidRPr="00462C1D">
        <w:t xml:space="preserve"> – </w:t>
      </w:r>
      <w:r>
        <w:t>м</w:t>
      </w:r>
      <w:r w:rsidRPr="00462C1D">
        <w:t>ассив с данными изображения</w:t>
      </w:r>
      <w:r w:rsidRPr="00462C1D">
        <w:t>;</w:t>
      </w:r>
    </w:p>
    <w:p w14:paraId="2E9D2790" w14:textId="39A6BE40" w:rsidR="00E11DF8" w:rsidRPr="00462C1D" w:rsidRDefault="00462C1D" w:rsidP="00E11DF8">
      <w:pPr>
        <w:pStyle w:val="1-"/>
        <w:numPr>
          <w:ilvl w:val="0"/>
          <w:numId w:val="33"/>
        </w:numPr>
      </w:pPr>
      <w:r w:rsidRPr="00462C1D">
        <w:t>_</w:t>
      </w:r>
      <w:proofErr w:type="spellStart"/>
      <w:r w:rsidRPr="00462C1D">
        <w:t>breed</w:t>
      </w:r>
      <w:proofErr w:type="spellEnd"/>
      <w:r w:rsidRPr="00462C1D">
        <w:t xml:space="preserve"> – </w:t>
      </w:r>
      <w:r>
        <w:t>п</w:t>
      </w:r>
      <w:r w:rsidRPr="00462C1D">
        <w:t xml:space="preserve">орода </w:t>
      </w:r>
      <w:r>
        <w:t>кота</w:t>
      </w:r>
      <w:r>
        <w:rPr>
          <w:lang w:val="en-US"/>
        </w:rPr>
        <w:t>;</w:t>
      </w:r>
    </w:p>
    <w:p w14:paraId="64518001" w14:textId="5415829C" w:rsidR="00462C1D" w:rsidRPr="00462C1D" w:rsidRDefault="00462C1D" w:rsidP="00E11DF8">
      <w:pPr>
        <w:pStyle w:val="1-"/>
        <w:numPr>
          <w:ilvl w:val="0"/>
          <w:numId w:val="33"/>
        </w:numPr>
      </w:pPr>
      <w:r w:rsidRPr="00462C1D">
        <w:t>_</w:t>
      </w:r>
      <w:proofErr w:type="spellStart"/>
      <w:r w:rsidRPr="00462C1D">
        <w:t>image_url</w:t>
      </w:r>
      <w:proofErr w:type="spellEnd"/>
      <w:r w:rsidRPr="00462C1D">
        <w:t xml:space="preserve"> – URL исходного изображения</w:t>
      </w:r>
      <w:r w:rsidRPr="00462C1D">
        <w:t>;</w:t>
      </w:r>
    </w:p>
    <w:p w14:paraId="3CEAA9F1" w14:textId="57993AB1" w:rsidR="00462C1D" w:rsidRPr="007319FF" w:rsidRDefault="00462C1D" w:rsidP="00E11DF8">
      <w:pPr>
        <w:pStyle w:val="1-"/>
        <w:numPr>
          <w:ilvl w:val="0"/>
          <w:numId w:val="33"/>
        </w:numPr>
      </w:pPr>
      <w:r w:rsidRPr="00462C1D">
        <w:t>_</w:t>
      </w:r>
      <w:proofErr w:type="spellStart"/>
      <w:r w:rsidRPr="00462C1D">
        <w:t>image_processing</w:t>
      </w:r>
      <w:proofErr w:type="spellEnd"/>
      <w:r w:rsidRPr="00462C1D">
        <w:t xml:space="preserve"> – </w:t>
      </w:r>
      <w:r>
        <w:t>э</w:t>
      </w:r>
      <w:r w:rsidRPr="00462C1D">
        <w:t xml:space="preserve">кземпляр </w:t>
      </w:r>
      <w:proofErr w:type="spellStart"/>
      <w:r w:rsidRPr="00462C1D">
        <w:t>ImageProcessing</w:t>
      </w:r>
      <w:proofErr w:type="spellEnd"/>
      <w:r w:rsidRPr="00462C1D">
        <w:t xml:space="preserve"> для обработки изображений</w:t>
      </w:r>
      <w:r>
        <w:rPr>
          <w:lang w:val="en-US"/>
        </w:rPr>
        <w:t>.</w:t>
      </w:r>
    </w:p>
    <w:p w14:paraId="5E0391E2" w14:textId="4195AA9F" w:rsidR="007319FF" w:rsidRDefault="007319FF" w:rsidP="007319FF">
      <w:pPr>
        <w:pStyle w:val="1-"/>
        <w:ind w:firstLine="0"/>
      </w:pPr>
      <w:proofErr w:type="spellStart"/>
      <w:r w:rsidRPr="007319FF">
        <w:rPr>
          <w:i/>
          <w:lang w:val="en-US"/>
        </w:rPr>
        <w:t>CatImageAbstract</w:t>
      </w:r>
      <w:proofErr w:type="spellEnd"/>
      <w:r w:rsidRPr="007319FF">
        <w:t xml:space="preserve"> </w:t>
      </w:r>
      <w:r>
        <w:t>хранит следующие</w:t>
      </w:r>
      <w:r w:rsidR="00462C1D">
        <w:t xml:space="preserve"> методы и свойства</w:t>
      </w:r>
      <w:r>
        <w:t>:</w:t>
      </w:r>
    </w:p>
    <w:p w14:paraId="4A006B62" w14:textId="64368014" w:rsidR="007319FF" w:rsidRPr="007319FF" w:rsidRDefault="00462C1D" w:rsidP="007319FF">
      <w:pPr>
        <w:pStyle w:val="1-"/>
        <w:numPr>
          <w:ilvl w:val="0"/>
          <w:numId w:val="34"/>
        </w:numPr>
        <w:ind w:left="1134"/>
      </w:pPr>
      <w:r>
        <w:t xml:space="preserve">Метод </w:t>
      </w:r>
      <w:r w:rsidRPr="00462C1D">
        <w:t>__</w:t>
      </w:r>
      <w:proofErr w:type="spellStart"/>
      <w:r w:rsidRPr="00462C1D">
        <w:t>init</w:t>
      </w:r>
      <w:proofErr w:type="spellEnd"/>
      <w:r w:rsidRPr="00462C1D">
        <w:t>_</w:t>
      </w:r>
      <w:proofErr w:type="gramStart"/>
      <w:r w:rsidRPr="00462C1D">
        <w:t>_(</w:t>
      </w:r>
      <w:proofErr w:type="gramEnd"/>
      <w:r w:rsidRPr="00462C1D">
        <w:t xml:space="preserve">) – </w:t>
      </w:r>
      <w:r>
        <w:t>и</w:t>
      </w:r>
      <w:r w:rsidRPr="00462C1D">
        <w:t>нициализирует объект с массивом изображения, породой и URL</w:t>
      </w:r>
      <w:r w:rsidRPr="00462C1D">
        <w:t>;</w:t>
      </w:r>
    </w:p>
    <w:p w14:paraId="0D24781B" w14:textId="15A4487D" w:rsidR="007319FF" w:rsidRPr="007319FF" w:rsidRDefault="00462C1D" w:rsidP="007319FF">
      <w:pPr>
        <w:pStyle w:val="1-"/>
        <w:numPr>
          <w:ilvl w:val="0"/>
          <w:numId w:val="34"/>
        </w:numPr>
        <w:ind w:left="1134"/>
      </w:pPr>
      <w:r>
        <w:t xml:space="preserve">Свойство </w:t>
      </w:r>
      <w:proofErr w:type="spellStart"/>
      <w:r w:rsidRPr="00462C1D">
        <w:t>image_array</w:t>
      </w:r>
      <w:proofErr w:type="spellEnd"/>
      <w:r w:rsidRPr="00462C1D">
        <w:t xml:space="preserve"> – </w:t>
      </w:r>
      <w:r>
        <w:t>для получения</w:t>
      </w:r>
      <w:r w:rsidRPr="00462C1D">
        <w:t xml:space="preserve"> массив</w:t>
      </w:r>
      <w:r>
        <w:t>а</w:t>
      </w:r>
      <w:r w:rsidRPr="00462C1D">
        <w:t xml:space="preserve"> изображения</w:t>
      </w:r>
      <w:r w:rsidRPr="00462C1D">
        <w:t>;</w:t>
      </w:r>
    </w:p>
    <w:p w14:paraId="4B204DB1" w14:textId="7028171C" w:rsidR="007319FF" w:rsidRPr="007319FF" w:rsidRDefault="00462C1D" w:rsidP="007319FF">
      <w:pPr>
        <w:pStyle w:val="1-"/>
        <w:numPr>
          <w:ilvl w:val="0"/>
          <w:numId w:val="34"/>
        </w:numPr>
        <w:ind w:left="1134"/>
      </w:pPr>
      <w:r>
        <w:t xml:space="preserve">Свойство </w:t>
      </w:r>
      <w:proofErr w:type="spellStart"/>
      <w:r w:rsidRPr="00462C1D">
        <w:t>breed</w:t>
      </w:r>
      <w:proofErr w:type="spellEnd"/>
      <w:r>
        <w:t xml:space="preserve"> </w:t>
      </w:r>
      <w:r w:rsidRPr="00462C1D">
        <w:t xml:space="preserve">– </w:t>
      </w:r>
      <w:r>
        <w:t>для получения</w:t>
      </w:r>
      <w:r w:rsidRPr="00462C1D">
        <w:t xml:space="preserve"> пород</w:t>
      </w:r>
      <w:r>
        <w:t>ы</w:t>
      </w:r>
      <w:r w:rsidRPr="00462C1D">
        <w:t xml:space="preserve"> </w:t>
      </w:r>
      <w:r>
        <w:t>кота</w:t>
      </w:r>
      <w:r w:rsidRPr="00462C1D">
        <w:t>;</w:t>
      </w:r>
    </w:p>
    <w:p w14:paraId="00F909F6" w14:textId="48B0706E" w:rsidR="00462C1D" w:rsidRPr="007319FF" w:rsidRDefault="00462C1D" w:rsidP="00462C1D">
      <w:pPr>
        <w:pStyle w:val="1-"/>
        <w:numPr>
          <w:ilvl w:val="0"/>
          <w:numId w:val="34"/>
        </w:numPr>
        <w:ind w:left="1134"/>
      </w:pPr>
      <w:r>
        <w:t xml:space="preserve">Свойство </w:t>
      </w:r>
      <w:proofErr w:type="spellStart"/>
      <w:r w:rsidRPr="00462C1D">
        <w:t>image_url</w:t>
      </w:r>
      <w:proofErr w:type="spellEnd"/>
      <w:r w:rsidRPr="00462C1D">
        <w:t xml:space="preserve"> – </w:t>
      </w:r>
      <w:r>
        <w:t>для получения</w:t>
      </w:r>
      <w:r w:rsidRPr="00462C1D">
        <w:t xml:space="preserve"> URL изображения</w:t>
      </w:r>
      <w:r w:rsidRPr="00462C1D">
        <w:t>;</w:t>
      </w:r>
    </w:p>
    <w:p w14:paraId="1BEC0830" w14:textId="221844D5" w:rsidR="007319FF" w:rsidRDefault="00462C1D" w:rsidP="007319FF">
      <w:pPr>
        <w:pStyle w:val="1-"/>
        <w:numPr>
          <w:ilvl w:val="0"/>
          <w:numId w:val="34"/>
        </w:numPr>
        <w:ind w:left="1134"/>
      </w:pPr>
      <w:r>
        <w:t xml:space="preserve">Свойство </w:t>
      </w:r>
      <w:proofErr w:type="spellStart"/>
      <w:r w:rsidRPr="00462C1D">
        <w:t>shape</w:t>
      </w:r>
      <w:proofErr w:type="spellEnd"/>
      <w:r>
        <w:t xml:space="preserve"> </w:t>
      </w:r>
      <w:r w:rsidRPr="00462C1D">
        <w:t xml:space="preserve">– </w:t>
      </w:r>
      <w:r>
        <w:t>для получения</w:t>
      </w:r>
      <w:r w:rsidRPr="00462C1D">
        <w:t xml:space="preserve"> форм</w:t>
      </w:r>
      <w:r>
        <w:t>ы</w:t>
      </w:r>
      <w:r w:rsidRPr="00462C1D">
        <w:t xml:space="preserve"> массива изображени</w:t>
      </w:r>
      <w:r>
        <w:t>я</w:t>
      </w:r>
      <w:r w:rsidRPr="00462C1D">
        <w:t>;</w:t>
      </w:r>
    </w:p>
    <w:p w14:paraId="0E0E4111" w14:textId="2446318F" w:rsidR="00CF5D26" w:rsidRPr="00462C1D" w:rsidRDefault="00462C1D" w:rsidP="00CF5D26">
      <w:pPr>
        <w:pStyle w:val="1-"/>
        <w:numPr>
          <w:ilvl w:val="0"/>
          <w:numId w:val="34"/>
        </w:numPr>
        <w:ind w:left="1134"/>
      </w:pPr>
      <w:proofErr w:type="spellStart"/>
      <w:r w:rsidRPr="00462C1D">
        <w:t>detect_edges_</w:t>
      </w:r>
      <w:proofErr w:type="gramStart"/>
      <w:r w:rsidRPr="00462C1D">
        <w:t>custom</w:t>
      </w:r>
      <w:proofErr w:type="spellEnd"/>
      <w:r w:rsidRPr="00462C1D">
        <w:t>(</w:t>
      </w:r>
      <w:proofErr w:type="gramEnd"/>
      <w:r w:rsidRPr="00462C1D">
        <w:t xml:space="preserve">) – </w:t>
      </w:r>
      <w:r>
        <w:t>а</w:t>
      </w:r>
      <w:r w:rsidRPr="00462C1D">
        <w:t>бстрактный метод для детекции краёв собственной реализацией</w:t>
      </w:r>
      <w:r w:rsidRPr="00462C1D">
        <w:t>;</w:t>
      </w:r>
    </w:p>
    <w:p w14:paraId="644256CD" w14:textId="47307CDA" w:rsidR="00462C1D" w:rsidRPr="00462C1D" w:rsidRDefault="00462C1D" w:rsidP="00CF5D26">
      <w:pPr>
        <w:pStyle w:val="1-"/>
        <w:numPr>
          <w:ilvl w:val="0"/>
          <w:numId w:val="34"/>
        </w:numPr>
        <w:ind w:left="1134"/>
      </w:pPr>
      <w:proofErr w:type="spellStart"/>
      <w:r w:rsidRPr="00462C1D">
        <w:t>detect_edges_</w:t>
      </w:r>
      <w:proofErr w:type="gramStart"/>
      <w:r w:rsidRPr="00462C1D">
        <w:t>library</w:t>
      </w:r>
      <w:proofErr w:type="spellEnd"/>
      <w:r w:rsidRPr="00462C1D">
        <w:t>(</w:t>
      </w:r>
      <w:proofErr w:type="gramEnd"/>
      <w:r w:rsidRPr="00462C1D">
        <w:t xml:space="preserve">) </w:t>
      </w:r>
      <w:r w:rsidRPr="00462C1D">
        <w:t xml:space="preserve">– </w:t>
      </w:r>
      <w:r>
        <w:t>а</w:t>
      </w:r>
      <w:r w:rsidRPr="00462C1D">
        <w:t>бстрактный метод для детекции краёв библиотечными средствами</w:t>
      </w:r>
      <w:r w:rsidRPr="00462C1D">
        <w:t>;</w:t>
      </w:r>
    </w:p>
    <w:p w14:paraId="6F15AD68" w14:textId="01648DD7" w:rsidR="00462C1D" w:rsidRDefault="00462C1D" w:rsidP="00CF5D26">
      <w:pPr>
        <w:pStyle w:val="1-"/>
        <w:numPr>
          <w:ilvl w:val="0"/>
          <w:numId w:val="34"/>
        </w:numPr>
        <w:ind w:left="1134"/>
      </w:pPr>
      <w:r w:rsidRPr="00462C1D">
        <w:t>_</w:t>
      </w:r>
      <w:proofErr w:type="spellStart"/>
      <w:r w:rsidRPr="00462C1D">
        <w:t>prepare_</w:t>
      </w:r>
      <w:proofErr w:type="gramStart"/>
      <w:r w:rsidRPr="00462C1D">
        <w:t>images</w:t>
      </w:r>
      <w:proofErr w:type="spellEnd"/>
      <w:r w:rsidRPr="00462C1D">
        <w:t>(</w:t>
      </w:r>
      <w:proofErr w:type="gramEnd"/>
      <w:r w:rsidRPr="00462C1D">
        <w:t xml:space="preserve">) – </w:t>
      </w:r>
      <w:r>
        <w:t>приводит</w:t>
      </w:r>
      <w:r w:rsidRPr="00462C1D">
        <w:t xml:space="preserve"> два изображения к одинаковому размеру и числу каналов</w:t>
      </w:r>
      <w:r w:rsidRPr="00462C1D">
        <w:t>;</w:t>
      </w:r>
    </w:p>
    <w:p w14:paraId="2AA78DB8" w14:textId="6F5DB85F" w:rsidR="00462C1D" w:rsidRPr="00462C1D" w:rsidRDefault="00462C1D" w:rsidP="00CF5D26">
      <w:pPr>
        <w:pStyle w:val="1-"/>
        <w:numPr>
          <w:ilvl w:val="0"/>
          <w:numId w:val="34"/>
        </w:numPr>
        <w:ind w:left="1134"/>
      </w:pPr>
      <w:r w:rsidRPr="00462C1D">
        <w:t>__</w:t>
      </w:r>
      <w:proofErr w:type="spellStart"/>
      <w:r w:rsidRPr="00462C1D">
        <w:t>add</w:t>
      </w:r>
      <w:proofErr w:type="spellEnd"/>
      <w:r w:rsidRPr="00462C1D">
        <w:t>_</w:t>
      </w:r>
      <w:proofErr w:type="gramStart"/>
      <w:r w:rsidRPr="00462C1D">
        <w:t>_(</w:t>
      </w:r>
      <w:proofErr w:type="gramEnd"/>
      <w:r w:rsidRPr="00462C1D">
        <w:t xml:space="preserve">) – </w:t>
      </w:r>
      <w:r>
        <w:t>п</w:t>
      </w:r>
      <w:r w:rsidRPr="00462C1D">
        <w:t>ерегрузка оператора сложения для поэлементного сложения изображений</w:t>
      </w:r>
      <w:r w:rsidRPr="00462C1D">
        <w:t>;</w:t>
      </w:r>
    </w:p>
    <w:p w14:paraId="68B8BE58" w14:textId="6650E819" w:rsidR="00462C1D" w:rsidRPr="000D763A" w:rsidRDefault="000D763A" w:rsidP="00CF5D26">
      <w:pPr>
        <w:pStyle w:val="1-"/>
        <w:numPr>
          <w:ilvl w:val="0"/>
          <w:numId w:val="34"/>
        </w:numPr>
        <w:ind w:left="1134"/>
      </w:pPr>
      <w:r w:rsidRPr="000D763A">
        <w:t>__</w:t>
      </w:r>
      <w:proofErr w:type="spellStart"/>
      <w:r w:rsidRPr="000D763A">
        <w:t>sub</w:t>
      </w:r>
      <w:proofErr w:type="spellEnd"/>
      <w:r w:rsidRPr="000D763A">
        <w:t>_</w:t>
      </w:r>
      <w:proofErr w:type="gramStart"/>
      <w:r w:rsidRPr="000D763A">
        <w:t>_(</w:t>
      </w:r>
      <w:proofErr w:type="gramEnd"/>
      <w:r w:rsidRPr="000D763A">
        <w:t xml:space="preserve">) – </w:t>
      </w:r>
      <w:r>
        <w:t>п</w:t>
      </w:r>
      <w:r w:rsidRPr="000D763A">
        <w:t>ерегрузка оператора вычитания для поэлементного вычитания изображений</w:t>
      </w:r>
      <w:r w:rsidRPr="000D763A">
        <w:t>;</w:t>
      </w:r>
    </w:p>
    <w:p w14:paraId="12E2A963" w14:textId="4675B9FE" w:rsidR="000D763A" w:rsidRPr="000D763A" w:rsidRDefault="000D763A" w:rsidP="00CF5D26">
      <w:pPr>
        <w:pStyle w:val="1-"/>
        <w:numPr>
          <w:ilvl w:val="0"/>
          <w:numId w:val="34"/>
        </w:numPr>
        <w:ind w:left="1134"/>
      </w:pPr>
      <w:r w:rsidRPr="000D763A">
        <w:t>__</w:t>
      </w:r>
      <w:proofErr w:type="spellStart"/>
      <w:r w:rsidRPr="000D763A">
        <w:t>str</w:t>
      </w:r>
      <w:proofErr w:type="spellEnd"/>
      <w:r w:rsidRPr="000D763A">
        <w:t>_</w:t>
      </w:r>
      <w:proofErr w:type="gramStart"/>
      <w:r w:rsidRPr="000D763A">
        <w:t>_(</w:t>
      </w:r>
      <w:proofErr w:type="gramEnd"/>
      <w:r w:rsidRPr="000D763A">
        <w:t xml:space="preserve">) – </w:t>
      </w:r>
      <w:r>
        <w:t>в</w:t>
      </w:r>
      <w:r w:rsidRPr="000D763A">
        <w:t>озвращает строковое представление объекта</w:t>
      </w:r>
      <w:r w:rsidRPr="000D763A">
        <w:t>;</w:t>
      </w:r>
    </w:p>
    <w:p w14:paraId="4BF9881B" w14:textId="33D25C2E" w:rsidR="000D763A" w:rsidRDefault="000D763A" w:rsidP="00CF5D26">
      <w:pPr>
        <w:pStyle w:val="1-"/>
        <w:numPr>
          <w:ilvl w:val="0"/>
          <w:numId w:val="34"/>
        </w:numPr>
        <w:ind w:left="1134"/>
      </w:pPr>
      <w:r w:rsidRPr="000D763A">
        <w:lastRenderedPageBreak/>
        <w:t>__</w:t>
      </w:r>
      <w:proofErr w:type="spellStart"/>
      <w:r w:rsidRPr="000D763A">
        <w:t>repr</w:t>
      </w:r>
      <w:proofErr w:type="spellEnd"/>
      <w:r w:rsidRPr="000D763A">
        <w:t>_</w:t>
      </w:r>
      <w:proofErr w:type="gramStart"/>
      <w:r w:rsidRPr="000D763A">
        <w:t>_(</w:t>
      </w:r>
      <w:proofErr w:type="gramEnd"/>
      <w:r w:rsidRPr="000D763A">
        <w:t xml:space="preserve">) – </w:t>
      </w:r>
      <w:r>
        <w:t>в</w:t>
      </w:r>
      <w:r w:rsidRPr="000D763A">
        <w:t>озвращает строковое представление объекта для отладки</w:t>
      </w:r>
      <w:r w:rsidRPr="000D763A">
        <w:t>.</w:t>
      </w:r>
    </w:p>
    <w:p w14:paraId="53E2EB90" w14:textId="77777777" w:rsidR="00CF5D26" w:rsidRPr="002B0385" w:rsidRDefault="00CF5D26" w:rsidP="002B0385">
      <w:pPr>
        <w:pStyle w:val="4"/>
        <w:rPr>
          <w:lang w:val="ru-RU"/>
        </w:rPr>
      </w:pPr>
      <w:bookmarkStart w:id="19" w:name="_Toc216828015"/>
      <w:r>
        <w:rPr>
          <w:lang w:val="ru-RU"/>
        </w:rPr>
        <w:t xml:space="preserve">Класс </w:t>
      </w:r>
      <w:proofErr w:type="spellStart"/>
      <w:r w:rsidR="002B0385" w:rsidRPr="002B0385">
        <w:rPr>
          <w:lang w:val="ru-RU"/>
        </w:rPr>
        <w:t>CatImageGrayscale</w:t>
      </w:r>
      <w:bookmarkEnd w:id="19"/>
      <w:proofErr w:type="spellEnd"/>
    </w:p>
    <w:p w14:paraId="4373CA9B" w14:textId="05FA3EB5" w:rsidR="00CF5D26" w:rsidRDefault="002B0385" w:rsidP="00CF5D26">
      <w:pPr>
        <w:pStyle w:val="1-"/>
      </w:pPr>
      <w:proofErr w:type="spellStart"/>
      <w:r w:rsidRPr="002B0385">
        <w:rPr>
          <w:i/>
          <w:lang w:val="en-US"/>
        </w:rPr>
        <w:t>CatImageGrayscale</w:t>
      </w:r>
      <w:proofErr w:type="spellEnd"/>
      <w:r w:rsidRPr="002B0385">
        <w:t xml:space="preserve"> – </w:t>
      </w:r>
      <w:r>
        <w:t>класс для обработки 2-канального изображения. Наследуется от класса</w:t>
      </w:r>
      <w:r w:rsidR="000D763A">
        <w:rPr>
          <w:lang w:val="en-US"/>
        </w:rPr>
        <w:t>.</w:t>
      </w:r>
      <w:r>
        <w:rPr>
          <w:lang w:val="en-US"/>
        </w:rPr>
        <w:t xml:space="preserve"> </w:t>
      </w:r>
      <w:r>
        <w:t xml:space="preserve">Имеет следующие методы: </w:t>
      </w:r>
    </w:p>
    <w:p w14:paraId="4D76FFBF" w14:textId="65D34822" w:rsidR="000D763A" w:rsidRDefault="000D763A" w:rsidP="002B0385">
      <w:pPr>
        <w:pStyle w:val="1-"/>
        <w:numPr>
          <w:ilvl w:val="0"/>
          <w:numId w:val="35"/>
        </w:numPr>
      </w:pPr>
      <w:proofErr w:type="spellStart"/>
      <w:r w:rsidRPr="000D763A">
        <w:t>detect_edges_</w:t>
      </w:r>
      <w:proofErr w:type="gramStart"/>
      <w:r w:rsidRPr="000D763A">
        <w:t>custom</w:t>
      </w:r>
      <w:proofErr w:type="spellEnd"/>
      <w:r w:rsidRPr="000D763A">
        <w:t>(</w:t>
      </w:r>
      <w:proofErr w:type="gramEnd"/>
      <w:r w:rsidRPr="000D763A">
        <w:t xml:space="preserve">) </w:t>
      </w:r>
      <w:r>
        <w:t>- в</w:t>
      </w:r>
      <w:r w:rsidRPr="000D763A">
        <w:t xml:space="preserve">ыполняет детекцию краёв с использованием собственной реализации </w:t>
      </w:r>
      <w:proofErr w:type="spellStart"/>
      <w:r w:rsidRPr="000D763A">
        <w:t>ImageProcessing</w:t>
      </w:r>
      <w:proofErr w:type="spellEnd"/>
      <w:r w:rsidRPr="000D763A">
        <w:t>;</w:t>
      </w:r>
    </w:p>
    <w:p w14:paraId="10D6023D" w14:textId="7D2093CE" w:rsidR="000D763A" w:rsidRDefault="000D763A" w:rsidP="002B0385">
      <w:pPr>
        <w:pStyle w:val="1-"/>
        <w:numPr>
          <w:ilvl w:val="0"/>
          <w:numId w:val="35"/>
        </w:numPr>
      </w:pPr>
      <w:proofErr w:type="spellStart"/>
      <w:r w:rsidRPr="000D763A">
        <w:t>detect_edges_</w:t>
      </w:r>
      <w:proofErr w:type="gramStart"/>
      <w:r w:rsidRPr="000D763A">
        <w:t>library</w:t>
      </w:r>
      <w:proofErr w:type="spellEnd"/>
      <w:r w:rsidRPr="000D763A">
        <w:t>(</w:t>
      </w:r>
      <w:proofErr w:type="gramEnd"/>
      <w:r w:rsidRPr="000D763A">
        <w:t xml:space="preserve">) → Выполняет детекцию краёв с использованием оператора Лапласиана из </w:t>
      </w:r>
      <w:proofErr w:type="spellStart"/>
      <w:r w:rsidRPr="000D763A">
        <w:t>OpenCV</w:t>
      </w:r>
      <w:proofErr w:type="spellEnd"/>
      <w:r w:rsidRPr="000D763A">
        <w:t>.</w:t>
      </w:r>
    </w:p>
    <w:p w14:paraId="792A1337" w14:textId="1C54C86E" w:rsidR="00316F97" w:rsidRDefault="004905CA" w:rsidP="004905CA">
      <w:pPr>
        <w:pStyle w:val="4"/>
      </w:pPr>
      <w:bookmarkStart w:id="20" w:name="_Toc216828016"/>
      <w:r>
        <w:rPr>
          <w:lang w:val="ru-RU"/>
        </w:rPr>
        <w:t xml:space="preserve">Класс </w:t>
      </w:r>
      <w:proofErr w:type="spellStart"/>
      <w:r w:rsidR="000D763A">
        <w:t>ColorCatImage</w:t>
      </w:r>
      <w:bookmarkEnd w:id="20"/>
      <w:proofErr w:type="spellEnd"/>
    </w:p>
    <w:p w14:paraId="5E302CD3" w14:textId="6AB10D71" w:rsidR="004905CA" w:rsidRPr="004905CA" w:rsidRDefault="000D763A" w:rsidP="004905CA">
      <w:pPr>
        <w:pStyle w:val="1-"/>
      </w:pPr>
      <w:proofErr w:type="spellStart"/>
      <w:r>
        <w:rPr>
          <w:i/>
          <w:lang w:val="en-US"/>
        </w:rPr>
        <w:t>ColorCatImage</w:t>
      </w:r>
      <w:proofErr w:type="spellEnd"/>
      <w:r w:rsidR="004905CA" w:rsidRPr="004905CA">
        <w:rPr>
          <w:i/>
        </w:rPr>
        <w:t xml:space="preserve"> </w:t>
      </w:r>
      <w:r w:rsidR="004905CA" w:rsidRPr="004905CA">
        <w:t xml:space="preserve">– класс для обработки </w:t>
      </w:r>
      <w:r w:rsidR="004905CA">
        <w:t>3</w:t>
      </w:r>
      <w:r w:rsidR="004905CA" w:rsidRPr="004905CA">
        <w:t xml:space="preserve">-канального изображения. Наследуется от класса </w:t>
      </w:r>
      <w:proofErr w:type="spellStart"/>
      <w:r w:rsidR="004905CA" w:rsidRPr="004905CA">
        <w:rPr>
          <w:i/>
          <w:lang w:val="en-US"/>
        </w:rPr>
        <w:t>CatImag</w:t>
      </w:r>
      <w:r>
        <w:rPr>
          <w:i/>
          <w:lang w:val="en-US"/>
        </w:rPr>
        <w:t>e</w:t>
      </w:r>
      <w:proofErr w:type="spellEnd"/>
      <w:r w:rsidR="004905CA" w:rsidRPr="004905CA">
        <w:t xml:space="preserve">. Имеет следующие методы: </w:t>
      </w:r>
    </w:p>
    <w:p w14:paraId="7D3356F8" w14:textId="77777777" w:rsidR="000D763A" w:rsidRDefault="000D763A" w:rsidP="004905CA">
      <w:pPr>
        <w:pStyle w:val="1-"/>
        <w:numPr>
          <w:ilvl w:val="0"/>
          <w:numId w:val="35"/>
        </w:numPr>
      </w:pPr>
      <w:proofErr w:type="spellStart"/>
      <w:r w:rsidRPr="000D763A">
        <w:t>detect_edges_</w:t>
      </w:r>
      <w:proofErr w:type="gramStart"/>
      <w:r w:rsidRPr="000D763A">
        <w:t>custom</w:t>
      </w:r>
      <w:proofErr w:type="spellEnd"/>
      <w:r w:rsidRPr="000D763A">
        <w:t>(</w:t>
      </w:r>
      <w:proofErr w:type="gramEnd"/>
      <w:r w:rsidRPr="000D763A">
        <w:t xml:space="preserve">) → Выполняет детекцию краёв с использованием собственной реализации </w:t>
      </w:r>
      <w:proofErr w:type="spellStart"/>
      <w:r w:rsidRPr="000D763A">
        <w:t>ImageProcessing</w:t>
      </w:r>
      <w:proofErr w:type="spellEnd"/>
      <w:r w:rsidRPr="000D763A">
        <w:t>;</w:t>
      </w:r>
    </w:p>
    <w:p w14:paraId="747CB1D9" w14:textId="27A8B8B1" w:rsidR="004905CA" w:rsidRPr="000D763A" w:rsidRDefault="000D763A" w:rsidP="000D763A">
      <w:pPr>
        <w:pStyle w:val="1-"/>
        <w:numPr>
          <w:ilvl w:val="0"/>
          <w:numId w:val="35"/>
        </w:numPr>
      </w:pPr>
      <w:proofErr w:type="spellStart"/>
      <w:r w:rsidRPr="000D763A">
        <w:t>detect_edges_</w:t>
      </w:r>
      <w:proofErr w:type="gramStart"/>
      <w:r w:rsidRPr="000D763A">
        <w:t>library</w:t>
      </w:r>
      <w:proofErr w:type="spellEnd"/>
      <w:r w:rsidRPr="000D763A">
        <w:t>(</w:t>
      </w:r>
      <w:proofErr w:type="gramEnd"/>
      <w:r w:rsidRPr="000D763A">
        <w:t xml:space="preserve">) → Выполняет детекцию краёв цветного изображения методом </w:t>
      </w:r>
      <w:proofErr w:type="spellStart"/>
      <w:r w:rsidRPr="000D763A">
        <w:t>Canny</w:t>
      </w:r>
      <w:proofErr w:type="spellEnd"/>
      <w:r w:rsidRPr="000D763A">
        <w:t xml:space="preserve"> с предварительным преобразованием в градации серого</w:t>
      </w:r>
      <w:r w:rsidRPr="000D763A">
        <w:t>.</w:t>
      </w:r>
    </w:p>
    <w:p w14:paraId="6EBFC286" w14:textId="6E347BA9" w:rsidR="00170A1E" w:rsidRDefault="00170A1E" w:rsidP="00170A1E">
      <w:pPr>
        <w:pStyle w:val="3"/>
        <w:rPr>
          <w:lang w:val="en-US"/>
        </w:rPr>
      </w:pPr>
      <w:bookmarkStart w:id="21" w:name="_Toc216828017"/>
      <w:r>
        <w:t xml:space="preserve">Класс </w:t>
      </w:r>
      <w:proofErr w:type="spellStart"/>
      <w:r w:rsidR="000D763A" w:rsidRPr="000D763A">
        <w:rPr>
          <w:lang w:val="en-US"/>
        </w:rPr>
        <w:t>AsyncCatImageProcessor</w:t>
      </w:r>
      <w:proofErr w:type="spellEnd"/>
      <w:r w:rsidR="000D763A">
        <w:rPr>
          <w:lang w:val="en-US"/>
        </w:rPr>
        <w:t>:</w:t>
      </w:r>
      <w:bookmarkEnd w:id="21"/>
    </w:p>
    <w:p w14:paraId="4D9686A4" w14:textId="77777777" w:rsidR="00691400" w:rsidRDefault="00170A1E" w:rsidP="00691400">
      <w:pPr>
        <w:pStyle w:val="1-"/>
      </w:pPr>
      <w:r>
        <w:t xml:space="preserve">Класс инкапсулирует функционал работы с </w:t>
      </w:r>
      <w:r>
        <w:rPr>
          <w:lang w:val="en-US"/>
        </w:rPr>
        <w:t>API</w:t>
      </w:r>
      <w:r w:rsidRPr="00170A1E">
        <w:t xml:space="preserve"> </w:t>
      </w:r>
      <w:r>
        <w:t>и обработку изображения с последующим сохранением результатов.</w:t>
      </w:r>
      <w:r w:rsidR="00691400">
        <w:t xml:space="preserve"> Класс содержит в себе следующие поля: </w:t>
      </w:r>
    </w:p>
    <w:p w14:paraId="322FBD0E" w14:textId="77777777" w:rsidR="000D763A" w:rsidRPr="000D763A" w:rsidRDefault="000D763A" w:rsidP="00691400">
      <w:pPr>
        <w:pStyle w:val="1-"/>
        <w:numPr>
          <w:ilvl w:val="0"/>
          <w:numId w:val="37"/>
        </w:numPr>
      </w:pPr>
      <w:r w:rsidRPr="000D763A">
        <w:t>_</w:t>
      </w:r>
      <w:proofErr w:type="spellStart"/>
      <w:r w:rsidRPr="000D763A">
        <w:t>api_url</w:t>
      </w:r>
      <w:proofErr w:type="spellEnd"/>
      <w:r w:rsidRPr="000D763A">
        <w:t xml:space="preserve"> – URL API для получения изображений</w:t>
      </w:r>
      <w:r w:rsidRPr="000D763A">
        <w:t>;</w:t>
      </w:r>
    </w:p>
    <w:p w14:paraId="196008A3" w14:textId="4F2BF122" w:rsidR="000D763A" w:rsidRPr="000D763A" w:rsidRDefault="000D763A" w:rsidP="00691400">
      <w:pPr>
        <w:pStyle w:val="1-"/>
        <w:numPr>
          <w:ilvl w:val="0"/>
          <w:numId w:val="37"/>
        </w:numPr>
      </w:pPr>
      <w:r w:rsidRPr="000D763A">
        <w:t>_</w:t>
      </w:r>
      <w:proofErr w:type="spellStart"/>
      <w:r w:rsidRPr="000D763A">
        <w:t>api_key</w:t>
      </w:r>
      <w:proofErr w:type="spellEnd"/>
      <w:r w:rsidRPr="000D763A">
        <w:t xml:space="preserve"> – </w:t>
      </w:r>
      <w:r>
        <w:t>к</w:t>
      </w:r>
      <w:r w:rsidRPr="000D763A">
        <w:t>люч API из переменных окружения</w:t>
      </w:r>
      <w:r w:rsidRPr="000D763A">
        <w:t>;</w:t>
      </w:r>
    </w:p>
    <w:p w14:paraId="0AD6DB55" w14:textId="6AE70AC6" w:rsidR="00BB5574" w:rsidRPr="000D763A" w:rsidRDefault="000D763A" w:rsidP="00BB5574">
      <w:pPr>
        <w:pStyle w:val="1-"/>
        <w:numPr>
          <w:ilvl w:val="0"/>
          <w:numId w:val="37"/>
        </w:numPr>
      </w:pPr>
      <w:proofErr w:type="spellStart"/>
      <w:r w:rsidRPr="000D763A">
        <w:t>image_data</w:t>
      </w:r>
      <w:proofErr w:type="spellEnd"/>
      <w:r w:rsidRPr="000D763A">
        <w:t xml:space="preserve"> – </w:t>
      </w:r>
      <w:r>
        <w:t>с</w:t>
      </w:r>
      <w:r w:rsidRPr="000D763A">
        <w:t>писок данных изображений для обработки</w:t>
      </w:r>
      <w:r w:rsidRPr="000D763A">
        <w:t>.</w:t>
      </w:r>
    </w:p>
    <w:p w14:paraId="2FD6128A" w14:textId="77777777" w:rsidR="00BB5574" w:rsidRDefault="00691400" w:rsidP="00BB5574">
      <w:pPr>
        <w:pStyle w:val="1-"/>
        <w:ind w:firstLine="0"/>
      </w:pPr>
      <w:r>
        <w:t>У класса определены следующие методы:</w:t>
      </w:r>
    </w:p>
    <w:p w14:paraId="4291CFE1" w14:textId="2D56DCDA" w:rsidR="00BB5574" w:rsidRDefault="00BB5574" w:rsidP="00BB5574">
      <w:pPr>
        <w:pStyle w:val="1-"/>
        <w:numPr>
          <w:ilvl w:val="0"/>
          <w:numId w:val="43"/>
        </w:numPr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– </w:t>
      </w:r>
      <w:r>
        <w:t>и</w:t>
      </w:r>
      <w:r>
        <w:t>нициализация процессора с проверкой API_KEY</w:t>
      </w:r>
      <w:r w:rsidRPr="00BB5574">
        <w:t>;</w:t>
      </w:r>
    </w:p>
    <w:p w14:paraId="20E5DCDD" w14:textId="77777777" w:rsidR="00BB5574" w:rsidRPr="00BB5574" w:rsidRDefault="00BB5574" w:rsidP="00BB5574">
      <w:pPr>
        <w:pStyle w:val="1-"/>
        <w:numPr>
          <w:ilvl w:val="0"/>
          <w:numId w:val="43"/>
        </w:numPr>
      </w:pPr>
      <w:r>
        <w:t xml:space="preserve">Свойство </w:t>
      </w:r>
      <w:proofErr w:type="spellStart"/>
      <w:r>
        <w:t>image_data</w:t>
      </w:r>
      <w:proofErr w:type="spellEnd"/>
      <w:r>
        <w:t xml:space="preserve"> – </w:t>
      </w:r>
      <w:r>
        <w:t>для получения</w:t>
      </w:r>
      <w:r>
        <w:t xml:space="preserve"> </w:t>
      </w:r>
      <w:r>
        <w:t>данных</w:t>
      </w:r>
      <w:r>
        <w:t xml:space="preserve"> загруженных изображений</w:t>
      </w:r>
      <w:r w:rsidRPr="00BB5574">
        <w:t>;</w:t>
      </w:r>
    </w:p>
    <w:p w14:paraId="1BB317CF" w14:textId="77777777" w:rsidR="00BB5574" w:rsidRPr="00BB5574" w:rsidRDefault="00BB5574" w:rsidP="00BB5574">
      <w:pPr>
        <w:pStyle w:val="1-"/>
        <w:numPr>
          <w:ilvl w:val="0"/>
          <w:numId w:val="43"/>
        </w:numPr>
      </w:pPr>
      <w:proofErr w:type="spellStart"/>
      <w:r>
        <w:t>download_single_</w:t>
      </w:r>
      <w:proofErr w:type="gramStart"/>
      <w:r>
        <w:t>image</w:t>
      </w:r>
      <w:proofErr w:type="spellEnd"/>
      <w:r>
        <w:t>(</w:t>
      </w:r>
      <w:proofErr w:type="gramEnd"/>
      <w:r>
        <w:t xml:space="preserve">) – </w:t>
      </w:r>
      <w:r>
        <w:t>а</w:t>
      </w:r>
      <w:r>
        <w:t xml:space="preserve">синхронно скачивает одно изображение, определяет породу, сохраняет </w:t>
      </w:r>
      <w:proofErr w:type="spellStart"/>
      <w:r>
        <w:t>оригинал</w:t>
      </w:r>
      <w:r w:rsidRPr="00BB5574">
        <w:t>;</w:t>
      </w:r>
      <w:proofErr w:type="spellEnd"/>
    </w:p>
    <w:p w14:paraId="7B7886C8" w14:textId="77777777" w:rsidR="00BB5574" w:rsidRPr="00BB5574" w:rsidRDefault="00BB5574" w:rsidP="00BB5574">
      <w:pPr>
        <w:pStyle w:val="1-"/>
        <w:numPr>
          <w:ilvl w:val="0"/>
          <w:numId w:val="43"/>
        </w:numPr>
      </w:pPr>
      <w:proofErr w:type="spellStart"/>
      <w:r>
        <w:lastRenderedPageBreak/>
        <w:t>download_images_</w:t>
      </w:r>
      <w:proofErr w:type="gramStart"/>
      <w:r>
        <w:t>async</w:t>
      </w:r>
      <w:proofErr w:type="spellEnd"/>
      <w:r>
        <w:t>(</w:t>
      </w:r>
      <w:proofErr w:type="gramEnd"/>
      <w:r>
        <w:t xml:space="preserve">) – </w:t>
      </w:r>
      <w:r>
        <w:t>а</w:t>
      </w:r>
      <w:r>
        <w:t>синхронно загружает несколько изображений с API (с таймером и логированием)</w:t>
      </w:r>
      <w:r w:rsidRPr="00BB5574">
        <w:t>;</w:t>
      </w:r>
    </w:p>
    <w:p w14:paraId="4543C99C" w14:textId="77777777" w:rsidR="00BB5574" w:rsidRPr="00BB5574" w:rsidRDefault="00BB5574" w:rsidP="00BB5574">
      <w:pPr>
        <w:pStyle w:val="1-"/>
        <w:numPr>
          <w:ilvl w:val="0"/>
          <w:numId w:val="43"/>
        </w:numPr>
      </w:pPr>
      <w:proofErr w:type="spellStart"/>
      <w:r>
        <w:t>process_images_</w:t>
      </w:r>
      <w:proofErr w:type="gramStart"/>
      <w:r>
        <w:t>parallel</w:t>
      </w:r>
      <w:proofErr w:type="spellEnd"/>
      <w:r>
        <w:t>(</w:t>
      </w:r>
      <w:proofErr w:type="gramEnd"/>
      <w:r>
        <w:t xml:space="preserve">) – </w:t>
      </w:r>
      <w:r>
        <w:t>п</w:t>
      </w:r>
      <w:r>
        <w:t>араллельно обрабатывает изображения в отдельных процессах (создаёт Color/</w:t>
      </w:r>
      <w:proofErr w:type="spellStart"/>
      <w:r>
        <w:t>GrayscaleCatImage</w:t>
      </w:r>
      <w:proofErr w:type="spellEnd"/>
      <w:r>
        <w:t>, детектирует края)</w:t>
      </w:r>
      <w:r w:rsidRPr="00BB5574">
        <w:t>;</w:t>
      </w:r>
    </w:p>
    <w:p w14:paraId="746C723C" w14:textId="77777777" w:rsidR="00BB5574" w:rsidRDefault="00BB5574" w:rsidP="00BB5574">
      <w:pPr>
        <w:pStyle w:val="1-"/>
        <w:numPr>
          <w:ilvl w:val="0"/>
          <w:numId w:val="43"/>
        </w:numPr>
        <w:rPr>
          <w:lang w:val="en-US"/>
        </w:rPr>
      </w:pPr>
      <w:r w:rsidRPr="00BB5574">
        <w:rPr>
          <w:lang w:val="en-US"/>
        </w:rPr>
        <w:t>_</w:t>
      </w:r>
      <w:proofErr w:type="spellStart"/>
      <w:r w:rsidRPr="00BB5574">
        <w:rPr>
          <w:lang w:val="en-US"/>
        </w:rPr>
        <w:t>save_processed_</w:t>
      </w:r>
      <w:proofErr w:type="gramStart"/>
      <w:r w:rsidRPr="00BB5574">
        <w:rPr>
          <w:lang w:val="en-US"/>
        </w:rPr>
        <w:t>images</w:t>
      </w:r>
      <w:proofErr w:type="spellEnd"/>
      <w:r w:rsidRPr="00BB5574">
        <w:rPr>
          <w:lang w:val="en-US"/>
        </w:rPr>
        <w:t>(</w:t>
      </w:r>
      <w:proofErr w:type="gramEnd"/>
      <w:r w:rsidRPr="00BB5574">
        <w:rPr>
          <w:lang w:val="en-US"/>
        </w:rPr>
        <w:t xml:space="preserve">) – </w:t>
      </w:r>
      <w:r>
        <w:t>с</w:t>
      </w:r>
      <w:r>
        <w:t>охраняет</w:t>
      </w:r>
      <w:r w:rsidRPr="00BB5574">
        <w:rPr>
          <w:lang w:val="en-US"/>
        </w:rPr>
        <w:t xml:space="preserve"> </w:t>
      </w:r>
      <w:r>
        <w:t>результаты</w:t>
      </w:r>
      <w:r w:rsidRPr="00BB5574">
        <w:rPr>
          <w:lang w:val="en-US"/>
        </w:rPr>
        <w:t xml:space="preserve"> </w:t>
      </w:r>
      <w:r>
        <w:t>детекции</w:t>
      </w:r>
      <w:r w:rsidRPr="00BB5574">
        <w:rPr>
          <w:lang w:val="en-US"/>
        </w:rPr>
        <w:t xml:space="preserve"> </w:t>
      </w:r>
      <w:r>
        <w:t>краёв</w:t>
      </w:r>
      <w:r w:rsidRPr="00BB5574">
        <w:rPr>
          <w:lang w:val="en-US"/>
        </w:rPr>
        <w:t xml:space="preserve"> (</w:t>
      </w:r>
      <w:proofErr w:type="spellStart"/>
      <w:r w:rsidRPr="00BB5574">
        <w:rPr>
          <w:lang w:val="en-US"/>
        </w:rPr>
        <w:t>custom_edges</w:t>
      </w:r>
      <w:proofErr w:type="spellEnd"/>
      <w:r w:rsidRPr="00BB5574">
        <w:rPr>
          <w:lang w:val="en-US"/>
        </w:rPr>
        <w:t xml:space="preserve"> </w:t>
      </w:r>
      <w:r>
        <w:t>и</w:t>
      </w:r>
      <w:r w:rsidRPr="00BB5574">
        <w:rPr>
          <w:lang w:val="en-US"/>
        </w:rPr>
        <w:t xml:space="preserve"> </w:t>
      </w:r>
      <w:proofErr w:type="spellStart"/>
      <w:r w:rsidRPr="00BB5574">
        <w:rPr>
          <w:lang w:val="en-US"/>
        </w:rPr>
        <w:t>library_edges</w:t>
      </w:r>
      <w:proofErr w:type="spellEnd"/>
      <w:r w:rsidRPr="00BB5574">
        <w:rPr>
          <w:lang w:val="en-US"/>
        </w:rPr>
        <w:t xml:space="preserve">) </w:t>
      </w:r>
      <w:r>
        <w:t>в</w:t>
      </w:r>
      <w:r w:rsidRPr="00BB5574">
        <w:rPr>
          <w:lang w:val="en-US"/>
        </w:rPr>
        <w:t xml:space="preserve"> </w:t>
      </w:r>
      <w:proofErr w:type="gramStart"/>
      <w:r w:rsidRPr="00BB5574">
        <w:rPr>
          <w:lang w:val="en-US"/>
        </w:rPr>
        <w:t>PNG</w:t>
      </w:r>
      <w:r>
        <w:rPr>
          <w:lang w:val="en-US"/>
        </w:rPr>
        <w:t>;</w:t>
      </w:r>
      <w:proofErr w:type="gramEnd"/>
    </w:p>
    <w:p w14:paraId="0C1B792B" w14:textId="77777777" w:rsidR="00BB5574" w:rsidRDefault="00BB5574" w:rsidP="00BB5574">
      <w:pPr>
        <w:pStyle w:val="1-"/>
        <w:numPr>
          <w:ilvl w:val="0"/>
          <w:numId w:val="43"/>
        </w:numPr>
      </w:pPr>
      <w:proofErr w:type="spellStart"/>
      <w:r>
        <w:t>get_</w:t>
      </w:r>
      <w:proofErr w:type="gramStart"/>
      <w:r>
        <w:t>stats</w:t>
      </w:r>
      <w:proofErr w:type="spellEnd"/>
      <w:r>
        <w:t>(</w:t>
      </w:r>
      <w:proofErr w:type="gramEnd"/>
      <w:r>
        <w:t xml:space="preserve">) – </w:t>
      </w:r>
      <w:r>
        <w:t>в</w:t>
      </w:r>
      <w:r>
        <w:t>озвращает статистику: количество, цветные/ЧБ, породы, размеры</w:t>
      </w:r>
    </w:p>
    <w:p w14:paraId="32D54E0C" w14:textId="77777777" w:rsidR="00BB5574" w:rsidRDefault="00BB5574" w:rsidP="00BB5574">
      <w:pPr>
        <w:pStyle w:val="1-"/>
        <w:numPr>
          <w:ilvl w:val="0"/>
          <w:numId w:val="43"/>
        </w:numPr>
      </w:pPr>
      <w:proofErr w:type="spellStart"/>
      <w:r>
        <w:t>process_single_</w:t>
      </w:r>
      <w:proofErr w:type="gramStart"/>
      <w:r>
        <w:t>image</w:t>
      </w:r>
      <w:proofErr w:type="spellEnd"/>
      <w:r>
        <w:t>(</w:t>
      </w:r>
      <w:proofErr w:type="gramEnd"/>
      <w:r>
        <w:t xml:space="preserve">) – </w:t>
      </w:r>
      <w:r>
        <w:t>ф</w:t>
      </w:r>
      <w:r>
        <w:t>ункция для обработки одного изображения в отдельном процессе (логирование, создание объекта изображения, детекция краёв)</w:t>
      </w:r>
      <w:r w:rsidRPr="00BB5574">
        <w:t>;</w:t>
      </w:r>
    </w:p>
    <w:p w14:paraId="4CEF2C76" w14:textId="0D874EB1" w:rsidR="0009526B" w:rsidRDefault="00BB5574" w:rsidP="00BB5574">
      <w:pPr>
        <w:pStyle w:val="1-"/>
        <w:numPr>
          <w:ilvl w:val="0"/>
          <w:numId w:val="43"/>
        </w:numPr>
      </w:pPr>
      <w:proofErr w:type="spellStart"/>
      <w:r>
        <w:t>async_</w:t>
      </w:r>
      <w:proofErr w:type="gramStart"/>
      <w:r>
        <w:t>main</w:t>
      </w:r>
      <w:proofErr w:type="spellEnd"/>
      <w:r>
        <w:t>(</w:t>
      </w:r>
      <w:proofErr w:type="gramEnd"/>
      <w:r>
        <w:t xml:space="preserve">) – </w:t>
      </w:r>
      <w:r>
        <w:t>о</w:t>
      </w:r>
      <w:r>
        <w:t>сновная асинхронная функция: создаёт процессор, загружает, обрабатывает, выводит статистик</w:t>
      </w:r>
      <w:r>
        <w:t>у</w:t>
      </w:r>
      <w:r w:rsidRPr="00BB5574">
        <w:t>.</w:t>
      </w:r>
    </w:p>
    <w:p w14:paraId="02D6F2DC" w14:textId="0B2F9FBE" w:rsidR="00BB5574" w:rsidRPr="00BB5574" w:rsidRDefault="00BB5574" w:rsidP="00BB5574">
      <w:pPr>
        <w:pStyle w:val="1-"/>
        <w:ind w:left="708" w:firstLine="0"/>
      </w:pPr>
      <w:r>
        <w:t>В модуле также присутствует глобальная переменная логгера для логи</w:t>
      </w:r>
      <w:r w:rsidRPr="00BB5574">
        <w:t>-</w:t>
      </w:r>
    </w:p>
    <w:p w14:paraId="0398359A" w14:textId="01FDDB69" w:rsidR="00BB5574" w:rsidRPr="00BB5574" w:rsidRDefault="00BB5574" w:rsidP="00BB5574">
      <w:pPr>
        <w:pStyle w:val="1-"/>
        <w:ind w:firstLine="0"/>
      </w:pPr>
      <w:proofErr w:type="spellStart"/>
      <w:r>
        <w:t>рования</w:t>
      </w:r>
      <w:proofErr w:type="spellEnd"/>
      <w:r>
        <w:t xml:space="preserve"> данных</w:t>
      </w:r>
      <w:r w:rsidRPr="00BB5574">
        <w:t>.</w:t>
      </w:r>
    </w:p>
    <w:p w14:paraId="0E898636" w14:textId="77777777" w:rsidR="006230E8" w:rsidRDefault="009E2898" w:rsidP="006230E8">
      <w:pPr>
        <w:pStyle w:val="2"/>
      </w:pPr>
      <w:bookmarkStart w:id="22" w:name="_Toc216828018"/>
      <w:r>
        <w:t>Покрытие тестами</w:t>
      </w:r>
      <w:bookmarkEnd w:id="22"/>
    </w:p>
    <w:p w14:paraId="4CEE79D7" w14:textId="603E8933" w:rsidR="00545461" w:rsidRDefault="00545461" w:rsidP="00545461">
      <w:pPr>
        <w:pStyle w:val="1-"/>
        <w:rPr>
          <w:lang w:val="en-US"/>
        </w:rPr>
      </w:pPr>
      <w:r>
        <w:t>Тестами</w:t>
      </w:r>
      <w:r w:rsidRPr="00545461">
        <w:rPr>
          <w:lang w:val="en-US"/>
        </w:rPr>
        <w:t xml:space="preserve"> </w:t>
      </w:r>
      <w:r>
        <w:t>покрыты</w:t>
      </w:r>
      <w:r w:rsidRPr="00545461">
        <w:rPr>
          <w:lang w:val="en-US"/>
        </w:rPr>
        <w:t xml:space="preserve"> </w:t>
      </w:r>
      <w:r>
        <w:t>классы</w:t>
      </w:r>
      <w:r w:rsidRPr="00545461">
        <w:rPr>
          <w:lang w:val="en-US"/>
        </w:rPr>
        <w:t xml:space="preserve"> </w:t>
      </w:r>
      <w:proofErr w:type="spellStart"/>
      <w:r w:rsidR="00863AFE" w:rsidRPr="00863AFE">
        <w:rPr>
          <w:i/>
          <w:lang w:val="en-US"/>
        </w:rPr>
        <w:t>ColorCatImage</w:t>
      </w:r>
      <w:proofErr w:type="spellEnd"/>
      <w:r w:rsidRPr="00545461">
        <w:rPr>
          <w:i/>
          <w:lang w:val="en-US"/>
        </w:rPr>
        <w:t xml:space="preserve">, </w:t>
      </w:r>
      <w:proofErr w:type="spellStart"/>
      <w:r w:rsidR="00863AFE" w:rsidRPr="00863AFE">
        <w:rPr>
          <w:i/>
          <w:lang w:val="en-US"/>
        </w:rPr>
        <w:t>GrayscaleCatImage</w:t>
      </w:r>
      <w:proofErr w:type="spellEnd"/>
      <w:r w:rsidRPr="00545461">
        <w:rPr>
          <w:i/>
          <w:lang w:val="en-US"/>
        </w:rPr>
        <w:t xml:space="preserve">, </w:t>
      </w:r>
      <w:proofErr w:type="spellStart"/>
      <w:r w:rsidR="00863AFE" w:rsidRPr="00863AFE">
        <w:rPr>
          <w:i/>
          <w:lang w:val="en-US"/>
        </w:rPr>
        <w:t>AsyncCatImageProcessor</w:t>
      </w:r>
      <w:proofErr w:type="spellEnd"/>
      <w:r w:rsidR="00B87D2F">
        <w:rPr>
          <w:lang w:val="en-US"/>
        </w:rPr>
        <w:t>.</w:t>
      </w:r>
    </w:p>
    <w:p w14:paraId="73C51E18" w14:textId="7AB2AAB7" w:rsidR="00994437" w:rsidRPr="00863AFE" w:rsidRDefault="00863AFE" w:rsidP="00994437">
      <w:pPr>
        <w:pStyle w:val="3"/>
        <w:rPr>
          <w:lang w:val="en-US"/>
        </w:rPr>
      </w:pPr>
      <w:bookmarkStart w:id="23" w:name="_Toc216828019"/>
      <w:proofErr w:type="spellStart"/>
      <w:r w:rsidRPr="00863AFE">
        <w:rPr>
          <w:lang w:val="en-US"/>
        </w:rPr>
        <w:t>Тест</w:t>
      </w:r>
      <w:proofErr w:type="spellEnd"/>
      <w:r w:rsidRPr="00863AFE">
        <w:rPr>
          <w:lang w:val="en-US"/>
        </w:rPr>
        <w:t xml:space="preserve"> </w:t>
      </w:r>
      <w:proofErr w:type="spellStart"/>
      <w:r w:rsidRPr="00863AFE">
        <w:rPr>
          <w:lang w:val="en-US"/>
        </w:rPr>
        <w:t>TestCatImage</w:t>
      </w:r>
      <w:bookmarkEnd w:id="23"/>
      <w:proofErr w:type="spellEnd"/>
    </w:p>
    <w:p w14:paraId="01D994D3" w14:textId="77777777" w:rsidR="00863AFE" w:rsidRPr="00863AFE" w:rsidRDefault="00863AFE" w:rsidP="00863AFE">
      <w:pPr>
        <w:pStyle w:val="1-"/>
        <w:numPr>
          <w:ilvl w:val="0"/>
          <w:numId w:val="44"/>
        </w:numPr>
      </w:pPr>
      <w:proofErr w:type="spellStart"/>
      <w:r>
        <w:t>test_rgb_to_grayscale_conversion</w:t>
      </w:r>
      <w:proofErr w:type="spellEnd"/>
      <w:r>
        <w:t xml:space="preserve"> </w:t>
      </w:r>
      <w:r>
        <w:t>- п</w:t>
      </w:r>
      <w:r>
        <w:t>роверяет корректность конверт</w:t>
      </w:r>
      <w:r>
        <w:t>а</w:t>
      </w:r>
      <w:r>
        <w:t>ции RGB в градации серого (размерность, форма, значения, формула)</w:t>
      </w:r>
      <w:r w:rsidRPr="00863AFE">
        <w:t>;</w:t>
      </w:r>
    </w:p>
    <w:p w14:paraId="0968724D" w14:textId="77777777" w:rsidR="00863AFE" w:rsidRDefault="00863AFE" w:rsidP="00863AFE">
      <w:pPr>
        <w:pStyle w:val="1-"/>
        <w:numPr>
          <w:ilvl w:val="0"/>
          <w:numId w:val="44"/>
        </w:numPr>
      </w:pPr>
      <w:proofErr w:type="spellStart"/>
      <w:r>
        <w:t>test_convolution_operation</w:t>
      </w:r>
      <w:proofErr w:type="spellEnd"/>
      <w:r>
        <w:t xml:space="preserve"> </w:t>
      </w:r>
      <w:r>
        <w:t>- п</w:t>
      </w:r>
      <w:r>
        <w:t>роверяет операцию свёртки с тестовым ядром на Ч/Б изображении</w:t>
      </w:r>
      <w:r w:rsidRPr="00863AFE">
        <w:t>;</w:t>
      </w:r>
    </w:p>
    <w:p w14:paraId="6169241C" w14:textId="77777777" w:rsidR="00863AFE" w:rsidRPr="00863AFE" w:rsidRDefault="00863AFE" w:rsidP="00863AFE">
      <w:pPr>
        <w:pStyle w:val="1-"/>
        <w:numPr>
          <w:ilvl w:val="0"/>
          <w:numId w:val="44"/>
        </w:numPr>
      </w:pPr>
      <w:proofErr w:type="spellStart"/>
      <w:r>
        <w:t>test_addition_color_images</w:t>
      </w:r>
      <w:proofErr w:type="spellEnd"/>
      <w:r>
        <w:t xml:space="preserve"> </w:t>
      </w:r>
      <w:r>
        <w:t>- т</w:t>
      </w:r>
      <w:r>
        <w:t xml:space="preserve">естирует перегрузку оператора сложения для цветных </w:t>
      </w:r>
      <w:proofErr w:type="spellStart"/>
      <w:r>
        <w:t>изображений</w:t>
      </w:r>
      <w:r w:rsidRPr="00863AFE">
        <w:t>;</w:t>
      </w:r>
      <w:proofErr w:type="spellEnd"/>
    </w:p>
    <w:p w14:paraId="406E4009" w14:textId="3645D665" w:rsidR="00863AFE" w:rsidRPr="00863AFE" w:rsidRDefault="00863AFE" w:rsidP="00863AFE">
      <w:pPr>
        <w:pStyle w:val="1-"/>
        <w:numPr>
          <w:ilvl w:val="0"/>
          <w:numId w:val="44"/>
        </w:numPr>
      </w:pPr>
      <w:proofErr w:type="spellStart"/>
      <w:r>
        <w:t>test_addition_grayscale_images</w:t>
      </w:r>
      <w:proofErr w:type="spellEnd"/>
      <w:r>
        <w:t xml:space="preserve"> </w:t>
      </w:r>
      <w:r>
        <w:t>- т</w:t>
      </w:r>
      <w:r>
        <w:t>естирует перегрузку оператора сложения для Ч/Б изображений</w:t>
      </w:r>
      <w:r w:rsidRPr="00863AFE">
        <w:t>.</w:t>
      </w:r>
    </w:p>
    <w:p w14:paraId="705BD286" w14:textId="1A3C51C4" w:rsidR="00863AFE" w:rsidRPr="00863AFE" w:rsidRDefault="00863AFE" w:rsidP="00863AFE">
      <w:pPr>
        <w:pStyle w:val="3"/>
      </w:pPr>
      <w:bookmarkStart w:id="24" w:name="_Toc216828020"/>
      <w:r w:rsidRPr="00863AFE">
        <w:lastRenderedPageBreak/>
        <w:t xml:space="preserve">Тест </w:t>
      </w:r>
      <w:proofErr w:type="spellStart"/>
      <w:r w:rsidRPr="00863AFE">
        <w:t>TestAsyncCatImageProcessor</w:t>
      </w:r>
      <w:bookmarkEnd w:id="24"/>
      <w:proofErr w:type="spellEnd"/>
    </w:p>
    <w:p w14:paraId="253E787B" w14:textId="77777777" w:rsidR="00863AFE" w:rsidRPr="00863AFE" w:rsidRDefault="00863AFE" w:rsidP="00863AFE">
      <w:pPr>
        <w:pStyle w:val="1-"/>
        <w:numPr>
          <w:ilvl w:val="0"/>
          <w:numId w:val="45"/>
        </w:numPr>
      </w:pPr>
      <w:r>
        <w:t xml:space="preserve">test_1_processor_initialization_and_basic_functionality </w:t>
      </w:r>
      <w:r w:rsidRPr="00863AFE">
        <w:t xml:space="preserve">- </w:t>
      </w:r>
      <w:r>
        <w:t>п</w:t>
      </w:r>
      <w:r>
        <w:t>роверяет создание объекта, атрибуты по умолчанию и статистику без данных</w:t>
      </w:r>
      <w:r w:rsidRPr="00863AFE">
        <w:t>;</w:t>
      </w:r>
    </w:p>
    <w:p w14:paraId="3192A612" w14:textId="77777777" w:rsidR="00863AFE" w:rsidRPr="00863AFE" w:rsidRDefault="00863AFE" w:rsidP="00863AFE">
      <w:pPr>
        <w:pStyle w:val="1-"/>
        <w:numPr>
          <w:ilvl w:val="0"/>
          <w:numId w:val="45"/>
        </w:numPr>
      </w:pPr>
      <w:r>
        <w:t xml:space="preserve">test_2_statistics_with_test_data </w:t>
      </w:r>
      <w:r>
        <w:t>- т</w:t>
      </w:r>
      <w:r>
        <w:t>естирует расчёт статистики с тестовыми данными (количество, цветные/ЧБ, породы)</w:t>
      </w:r>
      <w:r w:rsidRPr="00863AFE">
        <w:t>;</w:t>
      </w:r>
    </w:p>
    <w:p w14:paraId="4EA016A5" w14:textId="05294F6D" w:rsidR="00863AFE" w:rsidRPr="00863AFE" w:rsidRDefault="00863AFE" w:rsidP="00863AFE">
      <w:pPr>
        <w:pStyle w:val="1-"/>
        <w:numPr>
          <w:ilvl w:val="0"/>
          <w:numId w:val="45"/>
        </w:numPr>
      </w:pPr>
      <w:r>
        <w:t xml:space="preserve">test_3_process_single_image_function </w:t>
      </w:r>
      <w:r>
        <w:t>- т</w:t>
      </w:r>
      <w:r>
        <w:t xml:space="preserve">естирует функцию </w:t>
      </w:r>
      <w:proofErr w:type="spellStart"/>
      <w:r>
        <w:t>process_single_image</w:t>
      </w:r>
      <w:proofErr w:type="spellEnd"/>
      <w:r>
        <w:t xml:space="preserve"> на возвращаемые значения и корректность обработки</w:t>
      </w:r>
      <w:r w:rsidRPr="00863AFE">
        <w:t>.</w:t>
      </w:r>
    </w:p>
    <w:p w14:paraId="102CED0F" w14:textId="783C307C" w:rsidR="00863AFE" w:rsidRDefault="00863AFE" w:rsidP="00863AFE">
      <w:pPr>
        <w:pStyle w:val="3"/>
      </w:pPr>
      <w:bookmarkStart w:id="25" w:name="_Toc216828021"/>
      <w:r>
        <w:t xml:space="preserve">Тест </w:t>
      </w:r>
      <w:proofErr w:type="spellStart"/>
      <w:r>
        <w:t>TestProcessorWithMockCatImage</w:t>
      </w:r>
      <w:bookmarkEnd w:id="25"/>
      <w:proofErr w:type="spellEnd"/>
    </w:p>
    <w:p w14:paraId="2F0433EF" w14:textId="36823F3A" w:rsidR="00863AFE" w:rsidRPr="00863AFE" w:rsidRDefault="00863AFE" w:rsidP="00863AFE">
      <w:pPr>
        <w:pStyle w:val="1-"/>
        <w:numPr>
          <w:ilvl w:val="0"/>
          <w:numId w:val="46"/>
        </w:numPr>
      </w:pPr>
      <w:proofErr w:type="spellStart"/>
      <w:r>
        <w:t>test_process_images_with_mock_catimage</w:t>
      </w:r>
      <w:proofErr w:type="spellEnd"/>
      <w:r>
        <w:t xml:space="preserve"> </w:t>
      </w:r>
      <w:r>
        <w:t>- и</w:t>
      </w:r>
      <w:r>
        <w:t xml:space="preserve">нтеграционный тест с </w:t>
      </w:r>
      <w:proofErr w:type="spellStart"/>
      <w:r>
        <w:t>моками</w:t>
      </w:r>
      <w:proofErr w:type="spellEnd"/>
      <w:r>
        <w:t xml:space="preserve"> (без сети и реальных </w:t>
      </w:r>
      <w:proofErr w:type="spellStart"/>
      <w:r>
        <w:t>CatImage</w:t>
      </w:r>
      <w:proofErr w:type="spellEnd"/>
      <w:r>
        <w:t>), проверяет вызов методов и сохранение файлов</w:t>
      </w:r>
      <w:r w:rsidRPr="00863AFE">
        <w:t>.</w:t>
      </w:r>
    </w:p>
    <w:p w14:paraId="120D01FB" w14:textId="562AFB1E" w:rsidR="00863AFE" w:rsidRPr="00863AFE" w:rsidRDefault="00863AFE" w:rsidP="00863AFE">
      <w:pPr>
        <w:pStyle w:val="3"/>
        <w:rPr>
          <w:lang w:val="en-US"/>
        </w:rPr>
      </w:pPr>
      <w:bookmarkStart w:id="26" w:name="_Toc216828022"/>
      <w:r>
        <w:t xml:space="preserve">Тест </w:t>
      </w:r>
      <w:proofErr w:type="spellStart"/>
      <w:r>
        <w:t>TestLiveCatAPI</w:t>
      </w:r>
      <w:bookmarkEnd w:id="26"/>
      <w:proofErr w:type="spellEnd"/>
    </w:p>
    <w:p w14:paraId="4DA5E98F" w14:textId="1F7C5BCA" w:rsidR="00FC206E" w:rsidRPr="00863AFE" w:rsidRDefault="00863AFE" w:rsidP="00863AFE">
      <w:pPr>
        <w:pStyle w:val="1-"/>
        <w:numPr>
          <w:ilvl w:val="0"/>
          <w:numId w:val="47"/>
        </w:numPr>
        <w:rPr>
          <w:lang w:val="en-US"/>
        </w:rPr>
      </w:pPr>
      <w:proofErr w:type="spellStart"/>
      <w:r w:rsidRPr="00863AFE">
        <w:rPr>
          <w:lang w:val="en-US"/>
        </w:rPr>
        <w:t>test_real_api_download_and_process</w:t>
      </w:r>
      <w:proofErr w:type="spellEnd"/>
      <w:r w:rsidRPr="00863AFE">
        <w:rPr>
          <w:lang w:val="en-US"/>
        </w:rPr>
        <w:t xml:space="preserve"> </w:t>
      </w:r>
      <w:r w:rsidRPr="00863AFE">
        <w:rPr>
          <w:lang w:val="en-US"/>
        </w:rPr>
        <w:t xml:space="preserve">- </w:t>
      </w:r>
      <w:r>
        <w:t>и</w:t>
      </w:r>
      <w:r>
        <w:t>нтеграционный</w:t>
      </w:r>
      <w:r w:rsidRPr="00863AFE">
        <w:rPr>
          <w:lang w:val="en-US"/>
        </w:rPr>
        <w:t xml:space="preserve"> </w:t>
      </w:r>
      <w:r>
        <w:t>тест</w:t>
      </w:r>
      <w:r w:rsidRPr="00863AFE">
        <w:rPr>
          <w:lang w:val="en-US"/>
        </w:rPr>
        <w:t xml:space="preserve"> </w:t>
      </w:r>
      <w:r>
        <w:t>с</w:t>
      </w:r>
      <w:r w:rsidRPr="00863AFE">
        <w:rPr>
          <w:lang w:val="en-US"/>
        </w:rPr>
        <w:t xml:space="preserve"> </w:t>
      </w:r>
      <w:r>
        <w:t>реальным</w:t>
      </w:r>
      <w:r w:rsidRPr="00863AFE">
        <w:rPr>
          <w:lang w:val="en-US"/>
        </w:rPr>
        <w:t xml:space="preserve"> </w:t>
      </w:r>
      <w:proofErr w:type="spellStart"/>
      <w:r w:rsidRPr="00863AFE">
        <w:rPr>
          <w:lang w:val="en-US"/>
        </w:rPr>
        <w:t>TheCatAPI</w:t>
      </w:r>
      <w:proofErr w:type="spellEnd"/>
      <w:r w:rsidRPr="00863AFE">
        <w:rPr>
          <w:lang w:val="en-US"/>
        </w:rPr>
        <w:t xml:space="preserve"> </w:t>
      </w:r>
      <w:r>
        <w:t>проверяет</w:t>
      </w:r>
      <w:r w:rsidRPr="00863AFE">
        <w:rPr>
          <w:lang w:val="en-US"/>
        </w:rPr>
        <w:t xml:space="preserve"> </w:t>
      </w:r>
      <w:r>
        <w:t>полный</w:t>
      </w:r>
      <w:r w:rsidRPr="00863AFE">
        <w:rPr>
          <w:lang w:val="en-US"/>
        </w:rPr>
        <w:t xml:space="preserve"> </w:t>
      </w:r>
      <w:r>
        <w:t>цикл</w:t>
      </w:r>
      <w:r w:rsidRPr="00863AFE">
        <w:rPr>
          <w:lang w:val="en-US"/>
        </w:rPr>
        <w:t xml:space="preserve"> </w:t>
      </w:r>
      <w:r>
        <w:t>загрузки</w:t>
      </w:r>
      <w:r w:rsidRPr="00863AFE">
        <w:rPr>
          <w:lang w:val="en-US"/>
        </w:rPr>
        <w:t xml:space="preserve"> </w:t>
      </w:r>
      <w:r>
        <w:t>и</w:t>
      </w:r>
      <w:r w:rsidRPr="00863AFE">
        <w:rPr>
          <w:lang w:val="en-US"/>
        </w:rPr>
        <w:t xml:space="preserve"> </w:t>
      </w:r>
      <w:r>
        <w:t>обработки</w:t>
      </w:r>
      <w:r>
        <w:rPr>
          <w:lang w:val="en-US"/>
        </w:rPr>
        <w:t>.</w:t>
      </w:r>
    </w:p>
    <w:p w14:paraId="70FDFBFF" w14:textId="77777777" w:rsidR="00B87D2F" w:rsidRDefault="00284A94" w:rsidP="00284A94">
      <w:pPr>
        <w:pStyle w:val="2"/>
      </w:pPr>
      <w:bookmarkStart w:id="27" w:name="_Toc216828023"/>
      <w:r>
        <w:t>Основные используемые библиотеки</w:t>
      </w:r>
      <w:bookmarkEnd w:id="27"/>
    </w:p>
    <w:p w14:paraId="5AB958CD" w14:textId="77777777" w:rsidR="00DE5961" w:rsidRDefault="00DE5961" w:rsidP="00DE5961">
      <w:pPr>
        <w:pStyle w:val="1-"/>
      </w:pPr>
      <w:r>
        <w:t>Здесь приведена часть библиотек</w:t>
      </w:r>
      <w:r w:rsidR="00BD0027">
        <w:t>, использовавшихся в ходе написания лабораторных работ.</w:t>
      </w:r>
    </w:p>
    <w:p w14:paraId="3224AC6C" w14:textId="56F79EEE" w:rsidR="009227F7" w:rsidRPr="009227F7" w:rsidRDefault="009227F7" w:rsidP="00DC3428">
      <w:pPr>
        <w:pStyle w:val="1-"/>
        <w:numPr>
          <w:ilvl w:val="0"/>
          <w:numId w:val="41"/>
        </w:numPr>
      </w:pPr>
      <w:proofErr w:type="spellStart"/>
      <w:r w:rsidRPr="009227F7">
        <w:rPr>
          <w:lang w:val="en-US"/>
        </w:rPr>
        <w:t>numpy</w:t>
      </w:r>
      <w:proofErr w:type="spellEnd"/>
      <w:r w:rsidRPr="009227F7">
        <w:t xml:space="preserve"> (</w:t>
      </w:r>
      <w:r w:rsidRPr="009227F7">
        <w:rPr>
          <w:lang w:val="en-US"/>
        </w:rPr>
        <w:t>np</w:t>
      </w:r>
      <w:r w:rsidRPr="009227F7">
        <w:t xml:space="preserve">) – </w:t>
      </w:r>
      <w:r>
        <w:t xml:space="preserve">для </w:t>
      </w:r>
      <w:r w:rsidRPr="009227F7">
        <w:t>работ</w:t>
      </w:r>
      <w:r>
        <w:t>ы</w:t>
      </w:r>
      <w:r w:rsidRPr="009227F7">
        <w:t xml:space="preserve"> с массивами изображений, математические </w:t>
      </w:r>
      <w:proofErr w:type="gramStart"/>
      <w:r w:rsidRPr="009227F7">
        <w:t>операции</w:t>
      </w:r>
      <w:r w:rsidRPr="009227F7">
        <w:t>;</w:t>
      </w:r>
      <w:proofErr w:type="gramEnd"/>
    </w:p>
    <w:p w14:paraId="3735D131" w14:textId="25C2C359" w:rsidR="009227F7" w:rsidRPr="009227F7" w:rsidRDefault="009227F7" w:rsidP="00DC3428">
      <w:pPr>
        <w:pStyle w:val="1-"/>
        <w:numPr>
          <w:ilvl w:val="0"/>
          <w:numId w:val="41"/>
        </w:numPr>
      </w:pPr>
      <w:proofErr w:type="spellStart"/>
      <w:r w:rsidRPr="009227F7">
        <w:rPr>
          <w:lang w:val="en-US"/>
        </w:rPr>
        <w:t>opencv</w:t>
      </w:r>
      <w:proofErr w:type="spellEnd"/>
      <w:r w:rsidRPr="009227F7">
        <w:t>-</w:t>
      </w:r>
      <w:r w:rsidRPr="009227F7">
        <w:rPr>
          <w:lang w:val="en-US"/>
        </w:rPr>
        <w:t>python</w:t>
      </w:r>
      <w:r w:rsidRPr="009227F7">
        <w:t xml:space="preserve"> (</w:t>
      </w:r>
      <w:r w:rsidRPr="009227F7">
        <w:rPr>
          <w:lang w:val="en-US"/>
        </w:rPr>
        <w:t>cv</w:t>
      </w:r>
      <w:r w:rsidRPr="009227F7">
        <w:t xml:space="preserve">2) – </w:t>
      </w:r>
      <w:r>
        <w:t xml:space="preserve">для </w:t>
      </w:r>
      <w:r w:rsidRPr="009227F7">
        <w:t xml:space="preserve">детекция краёв, конвертация цветовых </w:t>
      </w:r>
      <w:proofErr w:type="gramStart"/>
      <w:r w:rsidRPr="009227F7">
        <w:t>пространств</w:t>
      </w:r>
      <w:r w:rsidRPr="009227F7">
        <w:t>;</w:t>
      </w:r>
      <w:proofErr w:type="gramEnd"/>
    </w:p>
    <w:p w14:paraId="6BD68E12" w14:textId="4CBE6692" w:rsidR="009227F7" w:rsidRPr="009227F7" w:rsidRDefault="009227F7" w:rsidP="009227F7">
      <w:pPr>
        <w:pStyle w:val="1-"/>
        <w:numPr>
          <w:ilvl w:val="0"/>
          <w:numId w:val="41"/>
        </w:numPr>
      </w:pPr>
      <w:r w:rsidRPr="009227F7">
        <w:rPr>
          <w:lang w:val="en-US"/>
        </w:rPr>
        <w:t>Pillow</w:t>
      </w:r>
      <w:r w:rsidRPr="009227F7">
        <w:t>/</w:t>
      </w:r>
      <w:r w:rsidRPr="009227F7">
        <w:rPr>
          <w:lang w:val="en-US"/>
        </w:rPr>
        <w:t>PIL</w:t>
      </w:r>
      <w:r w:rsidRPr="009227F7">
        <w:t xml:space="preserve"> (</w:t>
      </w:r>
      <w:r w:rsidRPr="009227F7">
        <w:rPr>
          <w:lang w:val="en-US"/>
        </w:rPr>
        <w:t>Image</w:t>
      </w:r>
      <w:r w:rsidRPr="009227F7">
        <w:t xml:space="preserve">) – </w:t>
      </w:r>
      <w:r>
        <w:t xml:space="preserve">для </w:t>
      </w:r>
      <w:r w:rsidRPr="009227F7">
        <w:t>открыти</w:t>
      </w:r>
      <w:r>
        <w:t>я</w:t>
      </w:r>
      <w:r w:rsidRPr="009227F7">
        <w:t>/сохранени</w:t>
      </w:r>
      <w:r>
        <w:t>я</w:t>
      </w:r>
      <w:r w:rsidRPr="009227F7">
        <w:t xml:space="preserve"> изображений, работ</w:t>
      </w:r>
      <w:r>
        <w:t>ы</w:t>
      </w:r>
      <w:r w:rsidRPr="009227F7">
        <w:t xml:space="preserve"> с </w:t>
      </w:r>
      <w:proofErr w:type="gramStart"/>
      <w:r w:rsidRPr="009227F7">
        <w:t>форматами</w:t>
      </w:r>
      <w:r w:rsidRPr="009227F7">
        <w:t>;</w:t>
      </w:r>
      <w:proofErr w:type="gramEnd"/>
    </w:p>
    <w:p w14:paraId="0A281E66" w14:textId="4768DFE5" w:rsidR="009227F7" w:rsidRPr="009227F7" w:rsidRDefault="009227F7" w:rsidP="00DC3428">
      <w:pPr>
        <w:pStyle w:val="1-"/>
        <w:numPr>
          <w:ilvl w:val="0"/>
          <w:numId w:val="41"/>
        </w:numPr>
      </w:pPr>
      <w:proofErr w:type="spellStart"/>
      <w:r w:rsidRPr="009227F7">
        <w:rPr>
          <w:lang w:val="en-US"/>
        </w:rPr>
        <w:t>asyncio</w:t>
      </w:r>
      <w:proofErr w:type="spellEnd"/>
      <w:r w:rsidRPr="009227F7">
        <w:t xml:space="preserve"> – </w:t>
      </w:r>
      <w:r>
        <w:t>для асинхронного</w:t>
      </w:r>
      <w:r w:rsidRPr="009227F7">
        <w:t xml:space="preserve"> программировани</w:t>
      </w:r>
      <w:r>
        <w:t>я</w:t>
      </w:r>
      <w:r w:rsidRPr="009227F7">
        <w:t>, управлени</w:t>
      </w:r>
      <w:r>
        <w:t>я</w:t>
      </w:r>
      <w:r w:rsidRPr="009227F7">
        <w:t xml:space="preserve"> </w:t>
      </w:r>
      <w:proofErr w:type="gramStart"/>
      <w:r w:rsidRPr="009227F7">
        <w:t>задачами</w:t>
      </w:r>
      <w:r w:rsidRPr="009227F7">
        <w:t>;</w:t>
      </w:r>
      <w:proofErr w:type="gramEnd"/>
    </w:p>
    <w:p w14:paraId="61481BB0" w14:textId="77777777" w:rsidR="009227F7" w:rsidRPr="009227F7" w:rsidRDefault="009227F7" w:rsidP="009227F7">
      <w:pPr>
        <w:pStyle w:val="1-"/>
        <w:numPr>
          <w:ilvl w:val="0"/>
          <w:numId w:val="41"/>
        </w:numPr>
      </w:pPr>
      <w:proofErr w:type="spellStart"/>
      <w:r w:rsidRPr="009227F7">
        <w:rPr>
          <w:lang w:val="en-US"/>
        </w:rPr>
        <w:t>aiohttp</w:t>
      </w:r>
      <w:proofErr w:type="spellEnd"/>
      <w:r w:rsidRPr="009227F7">
        <w:t>–</w:t>
      </w:r>
      <w:r>
        <w:t xml:space="preserve"> для асинхронные</w:t>
      </w:r>
      <w:r w:rsidRPr="009227F7">
        <w:t xml:space="preserve"> </w:t>
      </w:r>
      <w:r w:rsidRPr="009227F7">
        <w:rPr>
          <w:lang w:val="en-US"/>
        </w:rPr>
        <w:t>HTTP</w:t>
      </w:r>
      <w:r w:rsidRPr="009227F7">
        <w:t>-запрос</w:t>
      </w:r>
      <w:r>
        <w:t>ов</w:t>
      </w:r>
      <w:r w:rsidRPr="009227F7">
        <w:t xml:space="preserve"> для скачивания </w:t>
      </w:r>
      <w:proofErr w:type="gramStart"/>
      <w:r w:rsidRPr="009227F7">
        <w:t>изображений</w:t>
      </w:r>
      <w:r w:rsidRPr="009227F7">
        <w:t>;</w:t>
      </w:r>
      <w:proofErr w:type="gramEnd"/>
    </w:p>
    <w:p w14:paraId="52801894" w14:textId="7F159557" w:rsidR="000E284C" w:rsidRPr="009227F7" w:rsidRDefault="009227F7" w:rsidP="009227F7">
      <w:pPr>
        <w:pStyle w:val="1-"/>
        <w:numPr>
          <w:ilvl w:val="0"/>
          <w:numId w:val="41"/>
        </w:numPr>
      </w:pPr>
      <w:proofErr w:type="spellStart"/>
      <w:r w:rsidRPr="009227F7">
        <w:rPr>
          <w:lang w:val="en-US"/>
        </w:rPr>
        <w:t>aiofiles</w:t>
      </w:r>
      <w:proofErr w:type="spellEnd"/>
      <w:r w:rsidRPr="009227F7">
        <w:t xml:space="preserve"> – </w:t>
      </w:r>
      <w:r>
        <w:t>для асинхронной</w:t>
      </w:r>
      <w:r w:rsidRPr="009227F7">
        <w:t xml:space="preserve"> </w:t>
      </w:r>
      <w:r>
        <w:t>работы</w:t>
      </w:r>
      <w:r w:rsidRPr="009227F7">
        <w:t xml:space="preserve"> с </w:t>
      </w:r>
      <w:proofErr w:type="gramStart"/>
      <w:r w:rsidRPr="009227F7">
        <w:t>файлами</w:t>
      </w:r>
      <w:r w:rsidRPr="009227F7">
        <w:t>;</w:t>
      </w:r>
      <w:proofErr w:type="gramEnd"/>
    </w:p>
    <w:p w14:paraId="2F860001" w14:textId="7BE6FD2C" w:rsidR="009227F7" w:rsidRPr="009227F7" w:rsidRDefault="009227F7" w:rsidP="009227F7">
      <w:pPr>
        <w:pStyle w:val="1-"/>
        <w:numPr>
          <w:ilvl w:val="0"/>
          <w:numId w:val="41"/>
        </w:numPr>
      </w:pPr>
      <w:proofErr w:type="spellStart"/>
      <w:proofErr w:type="gramStart"/>
      <w:r w:rsidRPr="009227F7">
        <w:lastRenderedPageBreak/>
        <w:t>concurrent.futures</w:t>
      </w:r>
      <w:proofErr w:type="spellEnd"/>
      <w:proofErr w:type="gramEnd"/>
      <w:r w:rsidRPr="009227F7">
        <w:t xml:space="preserve"> (</w:t>
      </w:r>
      <w:proofErr w:type="spellStart"/>
      <w:r w:rsidRPr="009227F7">
        <w:t>ProcessPoolExecutor</w:t>
      </w:r>
      <w:proofErr w:type="spellEnd"/>
      <w:r w:rsidRPr="009227F7">
        <w:t xml:space="preserve">) – </w:t>
      </w:r>
      <w:r>
        <w:t>для параллельного</w:t>
      </w:r>
      <w:r w:rsidRPr="009227F7">
        <w:t xml:space="preserve"> выполнени</w:t>
      </w:r>
      <w:r>
        <w:t>я</w:t>
      </w:r>
      <w:r w:rsidRPr="009227F7">
        <w:t xml:space="preserve"> в процессах</w:t>
      </w:r>
      <w:r w:rsidRPr="009227F7">
        <w:t>;</w:t>
      </w:r>
    </w:p>
    <w:p w14:paraId="6FA28C44" w14:textId="6F6BCFB5" w:rsidR="009227F7" w:rsidRPr="009227F7" w:rsidRDefault="009227F7" w:rsidP="009227F7">
      <w:pPr>
        <w:pStyle w:val="1-"/>
        <w:numPr>
          <w:ilvl w:val="0"/>
          <w:numId w:val="41"/>
        </w:numPr>
      </w:pPr>
      <w:proofErr w:type="spellStart"/>
      <w:r w:rsidRPr="009227F7">
        <w:t>unittest</w:t>
      </w:r>
      <w:proofErr w:type="spellEnd"/>
      <w:r w:rsidRPr="009227F7">
        <w:t xml:space="preserve"> – фреймворк для модульного тестирования</w:t>
      </w:r>
      <w:r w:rsidRPr="009227F7">
        <w:t>;</w:t>
      </w:r>
    </w:p>
    <w:p w14:paraId="71057C1D" w14:textId="6BF7F80E" w:rsidR="009227F7" w:rsidRPr="009227F7" w:rsidRDefault="009227F7" w:rsidP="009227F7">
      <w:pPr>
        <w:pStyle w:val="1-"/>
        <w:numPr>
          <w:ilvl w:val="0"/>
          <w:numId w:val="41"/>
        </w:numPr>
      </w:pPr>
      <w:proofErr w:type="spellStart"/>
      <w:r w:rsidRPr="009227F7">
        <w:t>dotenv</w:t>
      </w:r>
      <w:proofErr w:type="spellEnd"/>
      <w:r w:rsidRPr="009227F7">
        <w:t xml:space="preserve"> (</w:t>
      </w:r>
      <w:proofErr w:type="spellStart"/>
      <w:r w:rsidRPr="009227F7">
        <w:t>load_dotenv</w:t>
      </w:r>
      <w:proofErr w:type="spellEnd"/>
      <w:r w:rsidRPr="009227F7">
        <w:t xml:space="preserve">) – </w:t>
      </w:r>
      <w:r>
        <w:t xml:space="preserve">для </w:t>
      </w:r>
      <w:r w:rsidRPr="009227F7">
        <w:t>загрузк</w:t>
      </w:r>
      <w:r>
        <w:t>и</w:t>
      </w:r>
      <w:r w:rsidRPr="009227F7">
        <w:t xml:space="preserve"> переменных окружения </w:t>
      </w:r>
      <w:proofErr w:type="gramStart"/>
      <w:r w:rsidRPr="009227F7">
        <w:t>из</w:t>
      </w:r>
      <w:r>
        <w:t xml:space="preserve"> </w:t>
      </w:r>
      <w:r w:rsidRPr="009227F7">
        <w:t>.</w:t>
      </w:r>
      <w:proofErr w:type="spellStart"/>
      <w:r w:rsidRPr="009227F7">
        <w:t>env</w:t>
      </w:r>
      <w:proofErr w:type="spellEnd"/>
      <w:proofErr w:type="gramEnd"/>
      <w:r w:rsidRPr="009227F7">
        <w:t xml:space="preserve"> файла</w:t>
      </w:r>
      <w:r w:rsidRPr="009227F7">
        <w:t>;</w:t>
      </w:r>
    </w:p>
    <w:p w14:paraId="3FA34538" w14:textId="7D7368E7" w:rsidR="009227F7" w:rsidRPr="009227F7" w:rsidRDefault="009227F7" w:rsidP="009227F7">
      <w:pPr>
        <w:pStyle w:val="1-"/>
        <w:numPr>
          <w:ilvl w:val="0"/>
          <w:numId w:val="41"/>
        </w:numPr>
      </w:pPr>
      <w:proofErr w:type="spellStart"/>
      <w:r w:rsidRPr="009227F7">
        <w:t>os</w:t>
      </w:r>
      <w:proofErr w:type="spellEnd"/>
      <w:r w:rsidRPr="009227F7">
        <w:t xml:space="preserve">, </w:t>
      </w:r>
      <w:proofErr w:type="spellStart"/>
      <w:r w:rsidRPr="009227F7">
        <w:t>io</w:t>
      </w:r>
      <w:proofErr w:type="spellEnd"/>
      <w:r w:rsidRPr="009227F7">
        <w:t xml:space="preserve">, </w:t>
      </w:r>
      <w:proofErr w:type="spellStart"/>
      <w:r w:rsidRPr="009227F7">
        <w:t>tempfile</w:t>
      </w:r>
      <w:proofErr w:type="spellEnd"/>
      <w:r w:rsidRPr="009227F7">
        <w:t xml:space="preserve">, </w:t>
      </w:r>
      <w:proofErr w:type="spellStart"/>
      <w:r w:rsidRPr="009227F7">
        <w:t>shutil</w:t>
      </w:r>
      <w:proofErr w:type="spellEnd"/>
      <w:r w:rsidRPr="009227F7">
        <w:t xml:space="preserve"> – стандартные модули для работы с ОС и файлами</w:t>
      </w:r>
      <w:r w:rsidRPr="009227F7">
        <w:t>;</w:t>
      </w:r>
    </w:p>
    <w:p w14:paraId="554286F2" w14:textId="4C9A039C" w:rsidR="009227F7" w:rsidRDefault="009227F7" w:rsidP="009227F7">
      <w:pPr>
        <w:pStyle w:val="1-"/>
        <w:numPr>
          <w:ilvl w:val="0"/>
          <w:numId w:val="41"/>
        </w:numPr>
      </w:pPr>
      <w:proofErr w:type="spellStart"/>
      <w:r w:rsidRPr="009227F7">
        <w:t>time</w:t>
      </w:r>
      <w:proofErr w:type="spellEnd"/>
      <w:r w:rsidRPr="009227F7">
        <w:t xml:space="preserve"> – </w:t>
      </w:r>
      <w:r>
        <w:t xml:space="preserve">для </w:t>
      </w:r>
      <w:r w:rsidRPr="009227F7">
        <w:t>замер</w:t>
      </w:r>
      <w:r>
        <w:t>а</w:t>
      </w:r>
      <w:r w:rsidRPr="009227F7">
        <w:t xml:space="preserve"> времени выполнения</w:t>
      </w:r>
      <w:r w:rsidRPr="009227F7">
        <w:t>.</w:t>
      </w:r>
    </w:p>
    <w:p w14:paraId="173BB4BE" w14:textId="77777777" w:rsidR="00C04151" w:rsidRPr="00CB102D" w:rsidRDefault="00C04151" w:rsidP="00C04151">
      <w:pPr>
        <w:pStyle w:val="2"/>
      </w:pPr>
      <w:bookmarkStart w:id="28" w:name="_Toc216828024"/>
      <w:r>
        <w:t xml:space="preserve">Описание работы </w:t>
      </w:r>
      <w:proofErr w:type="spellStart"/>
      <w:r>
        <w:t>пайплайна</w:t>
      </w:r>
      <w:proofErr w:type="spellEnd"/>
      <w:r>
        <w:t xml:space="preserve"> обработки данных от </w:t>
      </w:r>
      <w:r>
        <w:rPr>
          <w:lang w:val="en-US"/>
        </w:rPr>
        <w:t>API</w:t>
      </w:r>
      <w:bookmarkEnd w:id="28"/>
    </w:p>
    <w:p w14:paraId="3CE16EAE" w14:textId="77777777" w:rsidR="0017495A" w:rsidRDefault="0017495A" w:rsidP="0017495A">
      <w:pPr>
        <w:pStyle w:val="1-"/>
        <w:numPr>
          <w:ilvl w:val="0"/>
          <w:numId w:val="48"/>
        </w:numPr>
      </w:pPr>
      <w:r>
        <w:t>Асинхронный запрос метаданных</w:t>
      </w:r>
      <w:r w:rsidRPr="0017495A">
        <w:t>:</w:t>
      </w:r>
      <w:r>
        <w:t xml:space="preserve"> к</w:t>
      </w:r>
      <w:r>
        <w:t xml:space="preserve">ласс </w:t>
      </w:r>
      <w:proofErr w:type="spellStart"/>
      <w:r>
        <w:t>AsyncCatImageProcessor</w:t>
      </w:r>
      <w:proofErr w:type="spellEnd"/>
      <w:r>
        <w:t xml:space="preserve"> отправляет асинхронный GET-запрос к </w:t>
      </w:r>
      <w:proofErr w:type="spellStart"/>
      <w:r>
        <w:t>TheCatAPI</w:t>
      </w:r>
      <w:proofErr w:type="spellEnd"/>
      <w:r>
        <w:t xml:space="preserve"> через метод </w:t>
      </w:r>
      <w:proofErr w:type="spellStart"/>
      <w:r>
        <w:t>download_images_</w:t>
      </w:r>
      <w:proofErr w:type="gramStart"/>
      <w:r>
        <w:t>async</w:t>
      </w:r>
      <w:proofErr w:type="spellEnd"/>
      <w:r>
        <w:t>(</w:t>
      </w:r>
      <w:proofErr w:type="gramEnd"/>
      <w:r>
        <w:t xml:space="preserve">). Запрос включает параметры: </w:t>
      </w:r>
      <w:proofErr w:type="spellStart"/>
      <w:r>
        <w:t>limit</w:t>
      </w:r>
      <w:proofErr w:type="spellEnd"/>
      <w:r>
        <w:t xml:space="preserve"> (количество изображений), </w:t>
      </w:r>
      <w:proofErr w:type="spellStart"/>
      <w:r>
        <w:t>api_key</w:t>
      </w:r>
      <w:proofErr w:type="spellEnd"/>
      <w:r>
        <w:t xml:space="preserve"> (ключ аутентификации), </w:t>
      </w:r>
      <w:proofErr w:type="spellStart"/>
      <w:r>
        <w:t>has_breed</w:t>
      </w:r>
      <w:proofErr w:type="spellEnd"/>
      <w:r>
        <w:t xml:space="preserve">=1 (только изображения с указанием породы). В ответ приходит JSON-массив, содержащий для каждого изображения URL и информацию о породе (название, описание и </w:t>
      </w:r>
      <w:proofErr w:type="gramStart"/>
      <w:r>
        <w:t>т.д.</w:t>
      </w:r>
      <w:proofErr w:type="gramEnd"/>
      <w:r>
        <w:t>).</w:t>
      </w:r>
    </w:p>
    <w:p w14:paraId="5D3A4873" w14:textId="77777777" w:rsidR="0017495A" w:rsidRDefault="0017495A" w:rsidP="0017495A">
      <w:pPr>
        <w:pStyle w:val="1-"/>
        <w:numPr>
          <w:ilvl w:val="0"/>
          <w:numId w:val="48"/>
        </w:numPr>
      </w:pPr>
      <w:r>
        <w:t>Асинхронная загрузка и сохранение оригиналов</w:t>
      </w:r>
      <w:r w:rsidRPr="0017495A">
        <w:t xml:space="preserve">: </w:t>
      </w:r>
      <w:r>
        <w:t>д</w:t>
      </w:r>
      <w:r>
        <w:t xml:space="preserve">ля каждого элемента полученного массива создается асинхронная задача в методе </w:t>
      </w:r>
      <w:proofErr w:type="spellStart"/>
      <w:r>
        <w:t>download_single_</w:t>
      </w:r>
      <w:proofErr w:type="gramStart"/>
      <w:r>
        <w:t>image</w:t>
      </w:r>
      <w:proofErr w:type="spellEnd"/>
      <w:r>
        <w:t>(</w:t>
      </w:r>
      <w:proofErr w:type="gramEnd"/>
      <w:r>
        <w:t>). В задаче:</w:t>
      </w:r>
      <w:r>
        <w:t xml:space="preserve"> п</w:t>
      </w:r>
      <w:r>
        <w:t xml:space="preserve">о URL из метаданных асинхронно скачивается бинарное содержимое изображения с помощью </w:t>
      </w:r>
      <w:proofErr w:type="spellStart"/>
      <w:r>
        <w:t>aiohttp</w:t>
      </w:r>
      <w:proofErr w:type="spellEnd"/>
      <w:r>
        <w:t>.</w:t>
      </w:r>
      <w:r>
        <w:t xml:space="preserve"> </w:t>
      </w:r>
      <w:r>
        <w:t xml:space="preserve">Из бинарных данных создается объект </w:t>
      </w:r>
      <w:proofErr w:type="spellStart"/>
      <w:r>
        <w:t>PIL.Image</w:t>
      </w:r>
      <w:proofErr w:type="spellEnd"/>
      <w:r>
        <w:t xml:space="preserve">, который конвертируется в </w:t>
      </w:r>
      <w:proofErr w:type="spellStart"/>
      <w:proofErr w:type="gramStart"/>
      <w:r>
        <w:t>numpy.ndarray</w:t>
      </w:r>
      <w:proofErr w:type="spellEnd"/>
      <w:proofErr w:type="gramEnd"/>
      <w:r>
        <w:t>.</w:t>
      </w:r>
      <w:r>
        <w:t xml:space="preserve"> </w:t>
      </w:r>
      <w:r>
        <w:t>Определяется название породы. Если информация о породе отсутствует в метаданных, используется значение '</w:t>
      </w:r>
      <w:proofErr w:type="spellStart"/>
      <w:r>
        <w:t>unknown</w:t>
      </w:r>
      <w:proofErr w:type="spellEnd"/>
      <w:r>
        <w:t>'.</w:t>
      </w:r>
      <w:r>
        <w:t xml:space="preserve"> О</w:t>
      </w:r>
      <w:r>
        <w:t xml:space="preserve">ригинальное изображение асинхронно сохраняется на диск в директорию </w:t>
      </w:r>
      <w:proofErr w:type="spellStart"/>
      <w:r>
        <w:t>output_dir</w:t>
      </w:r>
      <w:proofErr w:type="spellEnd"/>
      <w:r>
        <w:t xml:space="preserve"> с именем в формате {</w:t>
      </w:r>
      <w:proofErr w:type="spellStart"/>
      <w:r>
        <w:t>index</w:t>
      </w:r>
      <w:proofErr w:type="spellEnd"/>
      <w:r>
        <w:t>}_{</w:t>
      </w:r>
      <w:proofErr w:type="spellStart"/>
      <w:r>
        <w:t>breed</w:t>
      </w:r>
      <w:proofErr w:type="spellEnd"/>
      <w:r>
        <w:t>}_original.png.</w:t>
      </w:r>
      <w:r>
        <w:t xml:space="preserve"> </w:t>
      </w:r>
      <w:r>
        <w:t>Все данные (индекс, порода, URL, массив изображения, путь к файлу) сохраняются в атрибуте _</w:t>
      </w:r>
      <w:proofErr w:type="spellStart"/>
      <w:r>
        <w:t>image_data</w:t>
      </w:r>
      <w:proofErr w:type="spellEnd"/>
      <w:r>
        <w:t xml:space="preserve"> для последующей обработки.</w:t>
      </w:r>
    </w:p>
    <w:p w14:paraId="580B792F" w14:textId="38DEB659" w:rsidR="0017495A" w:rsidRPr="0017495A" w:rsidRDefault="0017495A" w:rsidP="0017495A">
      <w:pPr>
        <w:pStyle w:val="1-"/>
        <w:numPr>
          <w:ilvl w:val="0"/>
          <w:numId w:val="48"/>
        </w:numPr>
      </w:pPr>
      <w:r>
        <w:t xml:space="preserve">Параллельное создание объектов </w:t>
      </w:r>
      <w:proofErr w:type="spellStart"/>
      <w:r>
        <w:t>CatImage</w:t>
      </w:r>
      <w:proofErr w:type="spellEnd"/>
      <w:r>
        <w:t xml:space="preserve"> и обработка</w:t>
      </w:r>
      <w:r w:rsidRPr="0017495A">
        <w:t xml:space="preserve">: </w:t>
      </w:r>
      <w:r>
        <w:t>д</w:t>
      </w:r>
      <w:r>
        <w:t>анные</w:t>
      </w:r>
      <w:r w:rsidRPr="0017495A">
        <w:t xml:space="preserve"> </w:t>
      </w:r>
      <w:r>
        <w:t>из</w:t>
      </w:r>
      <w:r w:rsidRPr="0017495A">
        <w:t xml:space="preserve"> _</w:t>
      </w:r>
      <w:r w:rsidRPr="0017495A">
        <w:rPr>
          <w:lang w:val="en-US"/>
        </w:rPr>
        <w:t>image</w:t>
      </w:r>
      <w:r w:rsidRPr="0017495A">
        <w:t>_</w:t>
      </w:r>
      <w:r w:rsidRPr="0017495A">
        <w:rPr>
          <w:lang w:val="en-US"/>
        </w:rPr>
        <w:t>data</w:t>
      </w:r>
      <w:r w:rsidRPr="0017495A">
        <w:t xml:space="preserve"> </w:t>
      </w:r>
      <w:r>
        <w:t>передаются</w:t>
      </w:r>
      <w:r w:rsidRPr="0017495A">
        <w:t xml:space="preserve"> </w:t>
      </w:r>
      <w:r>
        <w:t>в</w:t>
      </w:r>
      <w:r w:rsidRPr="0017495A">
        <w:t xml:space="preserve"> </w:t>
      </w:r>
      <w:r>
        <w:t>метод</w:t>
      </w:r>
      <w:r w:rsidRPr="0017495A">
        <w:t xml:space="preserve"> </w:t>
      </w:r>
      <w:r w:rsidRPr="0017495A">
        <w:rPr>
          <w:lang w:val="en-US"/>
        </w:rPr>
        <w:t>process</w:t>
      </w:r>
      <w:r w:rsidRPr="0017495A">
        <w:t>_</w:t>
      </w:r>
      <w:r w:rsidRPr="0017495A">
        <w:rPr>
          <w:lang w:val="en-US"/>
        </w:rPr>
        <w:t>images</w:t>
      </w:r>
      <w:r w:rsidRPr="0017495A">
        <w:t>_</w:t>
      </w:r>
      <w:proofErr w:type="gramStart"/>
      <w:r w:rsidRPr="0017495A">
        <w:rPr>
          <w:lang w:val="en-US"/>
        </w:rPr>
        <w:t>parallel</w:t>
      </w:r>
      <w:r w:rsidRPr="0017495A">
        <w:t>(</w:t>
      </w:r>
      <w:proofErr w:type="gramEnd"/>
      <w:r w:rsidRPr="0017495A">
        <w:t>)</w:t>
      </w:r>
      <w:r w:rsidRPr="0017495A">
        <w:t xml:space="preserve">. </w:t>
      </w:r>
      <w:r>
        <w:t>Для каж</w:t>
      </w:r>
      <w:r>
        <w:lastRenderedPageBreak/>
        <w:t xml:space="preserve">дого набора данных в отдельном процессе (через </w:t>
      </w:r>
      <w:proofErr w:type="spellStart"/>
      <w:r>
        <w:t>ProcessPoolExecutor</w:t>
      </w:r>
      <w:proofErr w:type="spellEnd"/>
      <w:r>
        <w:t xml:space="preserve">) вызывается функция </w:t>
      </w:r>
      <w:proofErr w:type="spellStart"/>
      <w:r>
        <w:t>process_single_</w:t>
      </w:r>
      <w:proofErr w:type="gramStart"/>
      <w:r>
        <w:t>image</w:t>
      </w:r>
      <w:proofErr w:type="spellEnd"/>
      <w:r>
        <w:t>(</w:t>
      </w:r>
      <w:proofErr w:type="gramEnd"/>
      <w:r>
        <w:t>).</w:t>
      </w:r>
      <w:r w:rsidRPr="0017495A">
        <w:t xml:space="preserve"> </w:t>
      </w:r>
      <w:r>
        <w:t>Внутри функции на основе структуры массива (</w:t>
      </w:r>
      <w:proofErr w:type="spellStart"/>
      <w:r>
        <w:t>shape</w:t>
      </w:r>
      <w:proofErr w:type="spellEnd"/>
      <w:r>
        <w:t>) определяется тип изображения:</w:t>
      </w:r>
      <w:r>
        <w:t xml:space="preserve"> е</w:t>
      </w:r>
      <w:r>
        <w:t xml:space="preserve">сли массив 3D (высота, ширина, 3 канала) — создается объект </w:t>
      </w:r>
      <w:proofErr w:type="spellStart"/>
      <w:r>
        <w:t>ColorCatImage</w:t>
      </w:r>
      <w:proofErr w:type="spellEnd"/>
      <w:r w:rsidRPr="0017495A">
        <w:t>;</w:t>
      </w:r>
      <w:r>
        <w:t xml:space="preserve"> е</w:t>
      </w:r>
      <w:r>
        <w:t xml:space="preserve">сли массив 2D (высота, ширина) — создается объект </w:t>
      </w:r>
      <w:proofErr w:type="spellStart"/>
      <w:r>
        <w:t>GrayscaleCatImage</w:t>
      </w:r>
      <w:proofErr w:type="spellEnd"/>
      <w:r>
        <w:t>.</w:t>
      </w:r>
      <w:r>
        <w:t xml:space="preserve"> </w:t>
      </w:r>
      <w:r>
        <w:t>Для созданного объекта вызываются оба метода детекции краёв:</w:t>
      </w:r>
      <w:r w:rsidRPr="0017495A">
        <w:t xml:space="preserve"> </w:t>
      </w:r>
      <w:proofErr w:type="spellStart"/>
      <w:r>
        <w:t>detect_edges_</w:t>
      </w:r>
      <w:proofErr w:type="gramStart"/>
      <w:r>
        <w:t>custom</w:t>
      </w:r>
      <w:proofErr w:type="spellEnd"/>
      <w:r>
        <w:t>(</w:t>
      </w:r>
      <w:proofErr w:type="gramEnd"/>
      <w:r>
        <w:t>) — собственная реализация алгоритма через свёртку (</w:t>
      </w:r>
      <w:proofErr w:type="spellStart"/>
      <w:r>
        <w:t>ImageProcessing</w:t>
      </w:r>
      <w:proofErr w:type="spellEnd"/>
      <w:r>
        <w:t>)</w:t>
      </w:r>
      <w:r w:rsidR="0042767D" w:rsidRPr="0042767D">
        <w:t xml:space="preserve">, </w:t>
      </w:r>
      <w:r w:rsidR="0042767D" w:rsidRPr="0042767D">
        <w:rPr>
          <w:lang w:val="en-US"/>
        </w:rPr>
        <w:t>detect</w:t>
      </w:r>
      <w:r w:rsidR="0042767D" w:rsidRPr="0042767D">
        <w:t>_</w:t>
      </w:r>
      <w:r w:rsidR="0042767D" w:rsidRPr="0042767D">
        <w:rPr>
          <w:lang w:val="en-US"/>
        </w:rPr>
        <w:t>edges</w:t>
      </w:r>
      <w:r w:rsidR="0042767D" w:rsidRPr="0042767D">
        <w:t>_</w:t>
      </w:r>
      <w:proofErr w:type="gramStart"/>
      <w:r w:rsidR="0042767D" w:rsidRPr="0042767D">
        <w:rPr>
          <w:lang w:val="en-US"/>
        </w:rPr>
        <w:t>library</w:t>
      </w:r>
      <w:r w:rsidR="0042767D" w:rsidRPr="0042767D">
        <w:t>(</w:t>
      </w:r>
      <w:proofErr w:type="gramEnd"/>
      <w:r w:rsidR="0042767D" w:rsidRPr="0042767D">
        <w:t xml:space="preserve">) — используется </w:t>
      </w:r>
      <w:r w:rsidR="0042767D" w:rsidRPr="0042767D">
        <w:rPr>
          <w:lang w:val="en-US"/>
        </w:rPr>
        <w:t>cv</w:t>
      </w:r>
      <w:r w:rsidR="0042767D" w:rsidRPr="0042767D">
        <w:t>2.</w:t>
      </w:r>
      <w:r w:rsidR="0042767D" w:rsidRPr="0042767D">
        <w:rPr>
          <w:lang w:val="en-US"/>
        </w:rPr>
        <w:t>Canny</w:t>
      </w:r>
      <w:r w:rsidR="0042767D" w:rsidRPr="0042767D">
        <w:t xml:space="preserve"> для цветных или оператор Лапласиана для Ч/Б </w:t>
      </w:r>
      <w:proofErr w:type="gramStart"/>
      <w:r w:rsidR="0042767D" w:rsidRPr="0042767D">
        <w:t>изображений.</w:t>
      </w:r>
      <w:r>
        <w:t>.</w:t>
      </w:r>
      <w:proofErr w:type="gramEnd"/>
      <w:r w:rsidRPr="0017495A">
        <w:t xml:space="preserve"> </w:t>
      </w:r>
      <w:r>
        <w:t>Возвращается кортеж: уникальное имя файла (на основе индекса и породы) и два массива с результатами детекции краёв.</w:t>
      </w:r>
    </w:p>
    <w:p w14:paraId="54D04611" w14:textId="7939E3A7" w:rsidR="00F70EB7" w:rsidRPr="00F70EB7" w:rsidRDefault="0017495A" w:rsidP="0042767D">
      <w:pPr>
        <w:pStyle w:val="1-"/>
        <w:numPr>
          <w:ilvl w:val="0"/>
          <w:numId w:val="48"/>
        </w:numPr>
      </w:pPr>
      <w:r>
        <w:t>Асинхронное сохранение результатов обработки</w:t>
      </w:r>
      <w:r w:rsidR="0042767D" w:rsidRPr="0042767D">
        <w:t xml:space="preserve">: </w:t>
      </w:r>
      <w:r w:rsidR="0042767D">
        <w:t>в</w:t>
      </w:r>
      <w:r>
        <w:t xml:space="preserve"> методе _</w:t>
      </w:r>
      <w:proofErr w:type="spellStart"/>
      <w:r>
        <w:t>save_processed_</w:t>
      </w:r>
      <w:proofErr w:type="gramStart"/>
      <w:r>
        <w:t>images</w:t>
      </w:r>
      <w:proofErr w:type="spellEnd"/>
      <w:r>
        <w:t>(</w:t>
      </w:r>
      <w:proofErr w:type="gramEnd"/>
      <w:r>
        <w:t>) для каждого кортежа результатов</w:t>
      </w:r>
      <w:r w:rsidR="0042767D" w:rsidRPr="0042767D">
        <w:t xml:space="preserve">. </w:t>
      </w:r>
      <w:r>
        <w:t xml:space="preserve">Два массива с краями (от пользовательского и библиотечного алгоритма) конвертируются в объекты </w:t>
      </w:r>
      <w:proofErr w:type="spellStart"/>
      <w:r>
        <w:t>PIL.Image</w:t>
      </w:r>
      <w:proofErr w:type="spellEnd"/>
      <w:r>
        <w:t>.</w:t>
      </w:r>
      <w:r w:rsidR="0042767D" w:rsidRPr="0042767D">
        <w:t xml:space="preserve"> </w:t>
      </w:r>
      <w:r>
        <w:t xml:space="preserve">Изображения сохраняются в ту же директорию </w:t>
      </w:r>
      <w:proofErr w:type="spellStart"/>
      <w:r>
        <w:t>output_dir</w:t>
      </w:r>
      <w:proofErr w:type="spellEnd"/>
      <w:r>
        <w:t xml:space="preserve"> с именами:</w:t>
      </w:r>
      <w:r w:rsidR="0042767D" w:rsidRPr="0042767D">
        <w:t xml:space="preserve"> </w:t>
      </w:r>
      <w:r w:rsidRPr="0042767D">
        <w:t>{</w:t>
      </w:r>
      <w:r w:rsidRPr="0042767D">
        <w:rPr>
          <w:lang w:val="en-US"/>
        </w:rPr>
        <w:t>base</w:t>
      </w:r>
      <w:r w:rsidRPr="0042767D">
        <w:t>_</w:t>
      </w:r>
      <w:proofErr w:type="gramStart"/>
      <w:r w:rsidRPr="0042767D">
        <w:rPr>
          <w:lang w:val="en-US"/>
        </w:rPr>
        <w:t>filename</w:t>
      </w:r>
      <w:r w:rsidRPr="0042767D">
        <w:t>}_</w:t>
      </w:r>
      <w:r w:rsidRPr="0042767D">
        <w:rPr>
          <w:lang w:val="en-US"/>
        </w:rPr>
        <w:t>custom</w:t>
      </w:r>
      <w:r w:rsidRPr="0042767D">
        <w:t>_</w:t>
      </w:r>
      <w:r w:rsidRPr="0042767D">
        <w:rPr>
          <w:lang w:val="en-US"/>
        </w:rPr>
        <w:t>edges</w:t>
      </w:r>
      <w:r w:rsidRPr="0042767D">
        <w:t>.</w:t>
      </w:r>
      <w:proofErr w:type="spellStart"/>
      <w:r w:rsidRPr="0042767D">
        <w:rPr>
          <w:lang w:val="en-US"/>
        </w:rPr>
        <w:t>png</w:t>
      </w:r>
      <w:proofErr w:type="spellEnd"/>
      <w:proofErr w:type="gramEnd"/>
      <w:r w:rsidR="0042767D" w:rsidRPr="0042767D">
        <w:t>,</w:t>
      </w:r>
      <w:r w:rsidR="0042767D">
        <w:t xml:space="preserve"> </w:t>
      </w:r>
      <w:r w:rsidRPr="0042767D">
        <w:t>{</w:t>
      </w:r>
      <w:r w:rsidRPr="0042767D">
        <w:rPr>
          <w:lang w:val="en-US"/>
        </w:rPr>
        <w:t>base</w:t>
      </w:r>
      <w:r w:rsidRPr="0042767D">
        <w:t>_</w:t>
      </w:r>
      <w:proofErr w:type="gramStart"/>
      <w:r w:rsidRPr="0042767D">
        <w:rPr>
          <w:lang w:val="en-US"/>
        </w:rPr>
        <w:t>filename</w:t>
      </w:r>
      <w:r w:rsidRPr="0042767D">
        <w:t>}_</w:t>
      </w:r>
      <w:r w:rsidRPr="0042767D">
        <w:rPr>
          <w:lang w:val="en-US"/>
        </w:rPr>
        <w:t>library</w:t>
      </w:r>
      <w:r w:rsidRPr="0042767D">
        <w:t>_</w:t>
      </w:r>
      <w:r w:rsidRPr="0042767D">
        <w:rPr>
          <w:lang w:val="en-US"/>
        </w:rPr>
        <w:t>edges</w:t>
      </w:r>
      <w:r w:rsidRPr="0042767D">
        <w:t>.</w:t>
      </w:r>
      <w:proofErr w:type="spellStart"/>
      <w:r w:rsidRPr="0042767D">
        <w:rPr>
          <w:lang w:val="en-US"/>
        </w:rPr>
        <w:t>png</w:t>
      </w:r>
      <w:proofErr w:type="spellEnd"/>
      <w:proofErr w:type="gramEnd"/>
      <w:r w:rsidR="0042767D" w:rsidRPr="0042767D">
        <w:t xml:space="preserve">. </w:t>
      </w:r>
      <w:r w:rsidR="0042767D">
        <w:t>П</w:t>
      </w:r>
      <w:r>
        <w:t xml:space="preserve">роцесс завершается выводом статистики (общее количество, распределение по типам, список пород) через метод </w:t>
      </w:r>
      <w:proofErr w:type="spellStart"/>
      <w:r>
        <w:t>get_</w:t>
      </w:r>
      <w:proofErr w:type="gramStart"/>
      <w:r>
        <w:t>stats</w:t>
      </w:r>
      <w:proofErr w:type="spellEnd"/>
      <w:r>
        <w:t>(</w:t>
      </w:r>
      <w:proofErr w:type="gramEnd"/>
      <w:r>
        <w:t>).</w:t>
      </w:r>
    </w:p>
    <w:p w14:paraId="551CD7FC" w14:textId="6EFED402" w:rsidR="00F70EB7" w:rsidRDefault="00F92EFD" w:rsidP="00F70EB7">
      <w:pPr>
        <w:jc w:val="center"/>
        <w:rPr>
          <w:lang w:val="en-US"/>
        </w:rPr>
      </w:pPr>
      <w:r w:rsidRPr="00F92EFD">
        <w:rPr>
          <w:lang w:val="en-US"/>
        </w:rPr>
        <w:drawing>
          <wp:inline distT="0" distB="0" distL="0" distR="0" wp14:anchorId="41184816" wp14:editId="2FF5C7FF">
            <wp:extent cx="4027469" cy="2377128"/>
            <wp:effectExtent l="0" t="0" r="0" b="0"/>
            <wp:docPr id="1483055516" name="Рисунок 1" descr="Изображение выглядит как текст, снимок экрана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5516" name="Рисунок 1" descr="Изображение выглядит как текст, снимок экрана, искусств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849" cy="238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C845" w14:textId="47EAA5E8" w:rsidR="00F70EB7" w:rsidRDefault="00F70EB7" w:rsidP="00F70EB7">
      <w:pPr>
        <w:pStyle w:val="-"/>
        <w:rPr>
          <w:lang w:val="en-US"/>
        </w:rPr>
      </w:pPr>
      <w:r>
        <w:t xml:space="preserve">Рисунок 1 – Пример </w:t>
      </w:r>
      <w:r w:rsidR="00F92EFD">
        <w:t xml:space="preserve">сохранения логов в файл </w:t>
      </w:r>
      <w:r w:rsidR="00F92EFD">
        <w:rPr>
          <w:lang w:val="en-US"/>
        </w:rPr>
        <w:t>app</w:t>
      </w:r>
      <w:r w:rsidR="00F92EFD" w:rsidRPr="00F92EFD">
        <w:t>.</w:t>
      </w:r>
      <w:r w:rsidR="00F92EFD">
        <w:rPr>
          <w:lang w:val="en-US"/>
        </w:rPr>
        <w:t>log</w:t>
      </w:r>
    </w:p>
    <w:p w14:paraId="5D42C563" w14:textId="1C3C674E" w:rsidR="00F92EFD" w:rsidRPr="00F92EFD" w:rsidRDefault="00F92EFD" w:rsidP="00F92EFD">
      <w:pPr>
        <w:pStyle w:val="1-"/>
        <w:jc w:val="center"/>
        <w:rPr>
          <w:lang w:val="en-US"/>
        </w:rPr>
      </w:pPr>
      <w:r w:rsidRPr="00F92EFD">
        <w:rPr>
          <w:lang w:val="en-US"/>
        </w:rPr>
        <w:lastRenderedPageBreak/>
        <w:drawing>
          <wp:inline distT="0" distB="0" distL="0" distR="0" wp14:anchorId="5453EA9C" wp14:editId="112DB3DD">
            <wp:extent cx="3429000" cy="2819400"/>
            <wp:effectExtent l="0" t="0" r="0" b="0"/>
            <wp:docPr id="154294899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899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DAD3" w14:textId="4C46E54E" w:rsidR="00F92EFD" w:rsidRPr="00F92EFD" w:rsidRDefault="00F92EFD" w:rsidP="00F92EFD">
      <w:pPr>
        <w:pStyle w:val="-"/>
      </w:pPr>
      <w:r>
        <w:t xml:space="preserve">Рисунок </w:t>
      </w:r>
      <w:r w:rsidRPr="00F92EFD">
        <w:t>2</w:t>
      </w:r>
      <w:r>
        <w:t xml:space="preserve"> – Пример сохранения</w:t>
      </w:r>
      <w:r>
        <w:t xml:space="preserve"> обработанных и оригинальных изображений</w:t>
      </w:r>
    </w:p>
    <w:p w14:paraId="098DE439" w14:textId="77777777" w:rsidR="00B87D2F" w:rsidRPr="00F92EFD" w:rsidRDefault="00B87D2F" w:rsidP="00F92EFD">
      <w:pPr>
        <w:pStyle w:val="1-"/>
      </w:pPr>
    </w:p>
    <w:p w14:paraId="77F79884" w14:textId="77777777" w:rsidR="00B87D2F" w:rsidRPr="00CD2A4F" w:rsidRDefault="00B87D2F" w:rsidP="009227F7">
      <w:pPr>
        <w:pStyle w:val="1-"/>
        <w:ind w:firstLine="0"/>
      </w:pPr>
    </w:p>
    <w:p w14:paraId="70A306BF" w14:textId="77777777" w:rsidR="00DC675C" w:rsidRPr="005A3F12" w:rsidRDefault="005A3F12" w:rsidP="00604E29">
      <w:pPr>
        <w:pStyle w:val="afc"/>
      </w:pPr>
      <w:bookmarkStart w:id="29" w:name="_Toc216828025"/>
      <w:r w:rsidRPr="005A3F12">
        <w:lastRenderedPageBreak/>
        <w:t>ЗАКЛЮЧЕНИЕ</w:t>
      </w:r>
      <w:bookmarkEnd w:id="29"/>
    </w:p>
    <w:p w14:paraId="0418B75C" w14:textId="3B6CDD11" w:rsidR="00B06C4D" w:rsidRDefault="00B06C4D" w:rsidP="00B06C4D">
      <w:pPr>
        <w:pStyle w:val="1-"/>
      </w:pPr>
      <w:r>
        <w:t>В ходе выполнения работы были успешно применены и закреплены ключевые технологии современной разработки на Python. Получен практический опыт работы с асинхронным программированием (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aiohttp</w:t>
      </w:r>
      <w:proofErr w:type="spellEnd"/>
      <w:r>
        <w:t>) для эффективной загрузки данных из внешних API и параллельной обработки (</w:t>
      </w:r>
      <w:proofErr w:type="spellStart"/>
      <w:r>
        <w:t>multiprocessing</w:t>
      </w:r>
      <w:proofErr w:type="spellEnd"/>
      <w:r>
        <w:t xml:space="preserve">, </w:t>
      </w:r>
      <w:proofErr w:type="spellStart"/>
      <w:r>
        <w:t>ProcessPoolExecutor</w:t>
      </w:r>
      <w:proofErr w:type="spellEnd"/>
      <w:r>
        <w:t>)</w:t>
      </w:r>
      <w:r>
        <w:t xml:space="preserve">. Реализованы собственные алгоритмы обработки изображений, включая свёртку и детекцию краёв, с последующим сравнением их эффективности с библиотечными решениями </w:t>
      </w:r>
      <w:proofErr w:type="spellStart"/>
      <w:r>
        <w:t>OpenCV</w:t>
      </w:r>
      <w:proofErr w:type="spellEnd"/>
      <w:r>
        <w:t>.</w:t>
      </w:r>
    </w:p>
    <w:p w14:paraId="3946C4E6" w14:textId="712E38F7" w:rsidR="00120CA9" w:rsidRPr="00F92EFD" w:rsidRDefault="00B06C4D" w:rsidP="00B06C4D">
      <w:pPr>
        <w:pStyle w:val="1-"/>
        <w:rPr>
          <w:lang w:val="en-US"/>
        </w:rPr>
      </w:pPr>
      <w:r>
        <w:t xml:space="preserve">Разработана объектно-ориентированная архитектура с использованием абстрактных базовых классов и наследования, реализована перегрузка операторов для работы с изображениями. Настроено многоуровневое логирование с корректной работой в многопроцессорной среде. Создана комплексная система тестирования, включающая модульные тесты, интеграционные тесты с </w:t>
      </w:r>
      <w:proofErr w:type="spellStart"/>
      <w:r>
        <w:t>mock</w:t>
      </w:r>
      <w:proofErr w:type="spellEnd"/>
      <w:r>
        <w:t xml:space="preserve">-объектами и </w:t>
      </w:r>
      <w:proofErr w:type="spellStart"/>
      <w:r>
        <w:t>live</w:t>
      </w:r>
      <w:proofErr w:type="spellEnd"/>
      <w:r>
        <w:t>-тестирование с реальным API.</w:t>
      </w:r>
    </w:p>
    <w:sectPr w:rsidR="00120CA9" w:rsidRPr="00F92EFD" w:rsidSect="00B533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DC32D" w14:textId="77777777" w:rsidR="007F7BD6" w:rsidRDefault="007F7BD6">
      <w:r>
        <w:separator/>
      </w:r>
    </w:p>
  </w:endnote>
  <w:endnote w:type="continuationSeparator" w:id="0">
    <w:p w14:paraId="4870D9AC" w14:textId="77777777" w:rsidR="007F7BD6" w:rsidRDefault="007F7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9EDC" w14:textId="77777777" w:rsidR="00DC3428" w:rsidRDefault="00DC342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09C0E546" w14:textId="77777777" w:rsidR="00DC3428" w:rsidRDefault="002E13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EFA9" w14:textId="77777777" w:rsidR="00DC3428" w:rsidRDefault="00DC342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C2F32" w14:textId="77777777" w:rsidR="007F7BD6" w:rsidRDefault="007F7BD6">
      <w:r>
        <w:separator/>
      </w:r>
    </w:p>
  </w:footnote>
  <w:footnote w:type="continuationSeparator" w:id="0">
    <w:p w14:paraId="71176609" w14:textId="77777777" w:rsidR="007F7BD6" w:rsidRDefault="007F7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5201" w14:textId="77777777" w:rsidR="00DC3428" w:rsidRDefault="00DC342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0A00" w14:textId="77777777" w:rsidR="00DC3428" w:rsidRDefault="00DC3428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3672" w14:textId="77777777" w:rsidR="00DC3428" w:rsidRDefault="00DC342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758"/>
    <w:multiLevelType w:val="hybridMultilevel"/>
    <w:tmpl w:val="B93CE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3D0FAC"/>
    <w:multiLevelType w:val="multilevel"/>
    <w:tmpl w:val="C34A75D4"/>
    <w:numStyleLink w:val="a"/>
  </w:abstractNum>
  <w:abstractNum w:abstractNumId="3" w15:restartNumberingAfterBreak="0">
    <w:nsid w:val="07230B0A"/>
    <w:multiLevelType w:val="hybridMultilevel"/>
    <w:tmpl w:val="B39052A0"/>
    <w:lvl w:ilvl="0" w:tplc="090451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9E138F"/>
    <w:multiLevelType w:val="hybridMultilevel"/>
    <w:tmpl w:val="57827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13834521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8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0" w15:restartNumberingAfterBreak="0">
    <w:nsid w:val="18802681"/>
    <w:multiLevelType w:val="hybridMultilevel"/>
    <w:tmpl w:val="9BE2AA0A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2" w15:restartNumberingAfterBreak="0">
    <w:nsid w:val="192B294D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3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CB24A5"/>
    <w:multiLevelType w:val="hybridMultilevel"/>
    <w:tmpl w:val="B68A3D78"/>
    <w:lvl w:ilvl="0" w:tplc="8F3ED3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D315D9B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7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285629A"/>
    <w:multiLevelType w:val="multilevel"/>
    <w:tmpl w:val="C34A75D4"/>
    <w:numStyleLink w:val="a"/>
  </w:abstractNum>
  <w:abstractNum w:abstractNumId="19" w15:restartNumberingAfterBreak="0">
    <w:nsid w:val="332E1BB9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0" w15:restartNumberingAfterBreak="0">
    <w:nsid w:val="36870E68"/>
    <w:multiLevelType w:val="multilevel"/>
    <w:tmpl w:val="C34A75D4"/>
    <w:numStyleLink w:val="a"/>
  </w:abstractNum>
  <w:abstractNum w:abstractNumId="21" w15:restartNumberingAfterBreak="0">
    <w:nsid w:val="3A76131A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2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EC5522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F782C29"/>
    <w:multiLevelType w:val="hybridMultilevel"/>
    <w:tmpl w:val="D4928D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28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29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2E31F2B"/>
    <w:multiLevelType w:val="multilevel"/>
    <w:tmpl w:val="C34A75D4"/>
    <w:numStyleLink w:val="a"/>
  </w:abstractNum>
  <w:abstractNum w:abstractNumId="31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B1A4085"/>
    <w:multiLevelType w:val="hybridMultilevel"/>
    <w:tmpl w:val="A4002AB4"/>
    <w:lvl w:ilvl="0" w:tplc="C45C7F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34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27B4A14"/>
    <w:multiLevelType w:val="hybridMultilevel"/>
    <w:tmpl w:val="9738BEB2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8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39" w15:restartNumberingAfterBreak="0">
    <w:nsid w:val="6B211B5D"/>
    <w:multiLevelType w:val="hybridMultilevel"/>
    <w:tmpl w:val="DF988B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E9711A"/>
    <w:multiLevelType w:val="hybridMultilevel"/>
    <w:tmpl w:val="9BE2AA0A"/>
    <w:lvl w:ilvl="0" w:tplc="425EA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7ABA7CA7"/>
    <w:multiLevelType w:val="multilevel"/>
    <w:tmpl w:val="C34A75D4"/>
    <w:numStyleLink w:val="a"/>
  </w:abstractNum>
  <w:abstractNum w:abstractNumId="46" w15:restartNumberingAfterBreak="0">
    <w:nsid w:val="7EC47D60"/>
    <w:multiLevelType w:val="multilevel"/>
    <w:tmpl w:val="C34A75D4"/>
    <w:numStyleLink w:val="a"/>
  </w:abstractNum>
  <w:num w:numId="1" w16cid:durableId="1384788510">
    <w:abstractNumId w:val="38"/>
  </w:num>
  <w:num w:numId="2" w16cid:durableId="1332027515">
    <w:abstractNumId w:val="27"/>
  </w:num>
  <w:num w:numId="3" w16cid:durableId="1546673279">
    <w:abstractNumId w:val="23"/>
  </w:num>
  <w:num w:numId="4" w16cid:durableId="315844087">
    <w:abstractNumId w:val="33"/>
  </w:num>
  <w:num w:numId="5" w16cid:durableId="768430203">
    <w:abstractNumId w:val="22"/>
  </w:num>
  <w:num w:numId="6" w16cid:durableId="37708102">
    <w:abstractNumId w:val="37"/>
  </w:num>
  <w:num w:numId="7" w16cid:durableId="244843904">
    <w:abstractNumId w:val="31"/>
  </w:num>
  <w:num w:numId="8" w16cid:durableId="1211302020">
    <w:abstractNumId w:val="5"/>
  </w:num>
  <w:num w:numId="9" w16cid:durableId="70666126">
    <w:abstractNumId w:val="8"/>
  </w:num>
  <w:num w:numId="10" w16cid:durableId="824199380">
    <w:abstractNumId w:val="41"/>
  </w:num>
  <w:num w:numId="11" w16cid:durableId="1407997106">
    <w:abstractNumId w:val="43"/>
    <w:lvlOverride w:ilvl="0">
      <w:startOverride w:val="1"/>
    </w:lvlOverride>
  </w:num>
  <w:num w:numId="12" w16cid:durableId="153303976">
    <w:abstractNumId w:val="29"/>
  </w:num>
  <w:num w:numId="13" w16cid:durableId="879710936">
    <w:abstractNumId w:val="42"/>
  </w:num>
  <w:num w:numId="14" w16cid:durableId="702049339">
    <w:abstractNumId w:val="14"/>
  </w:num>
  <w:num w:numId="15" w16cid:durableId="1061714053">
    <w:abstractNumId w:val="36"/>
  </w:num>
  <w:num w:numId="16" w16cid:durableId="324671198">
    <w:abstractNumId w:val="11"/>
  </w:num>
  <w:num w:numId="17" w16cid:durableId="286858402">
    <w:abstractNumId w:val="9"/>
  </w:num>
  <w:num w:numId="18" w16cid:durableId="483132254">
    <w:abstractNumId w:val="26"/>
  </w:num>
  <w:num w:numId="19" w16cid:durableId="1214973736">
    <w:abstractNumId w:val="6"/>
  </w:num>
  <w:num w:numId="20" w16cid:durableId="1643578637">
    <w:abstractNumId w:val="13"/>
  </w:num>
  <w:num w:numId="21" w16cid:durableId="12802191">
    <w:abstractNumId w:val="44"/>
  </w:num>
  <w:num w:numId="22" w16cid:durableId="1825317561">
    <w:abstractNumId w:val="34"/>
  </w:num>
  <w:num w:numId="23" w16cid:durableId="1837110487">
    <w:abstractNumId w:val="28"/>
  </w:num>
  <w:num w:numId="24" w16cid:durableId="465971148">
    <w:abstractNumId w:val="1"/>
  </w:num>
  <w:num w:numId="25" w16cid:durableId="13733365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44049286">
    <w:abstractNumId w:val="17"/>
  </w:num>
  <w:num w:numId="27" w16cid:durableId="906379914">
    <w:abstractNumId w:val="18"/>
  </w:num>
  <w:num w:numId="28" w16cid:durableId="1577980584">
    <w:abstractNumId w:val="2"/>
  </w:num>
  <w:num w:numId="29" w16cid:durableId="1426347124">
    <w:abstractNumId w:val="20"/>
  </w:num>
  <w:num w:numId="30" w16cid:durableId="253367919">
    <w:abstractNumId w:val="46"/>
  </w:num>
  <w:num w:numId="31" w16cid:durableId="1244756038">
    <w:abstractNumId w:val="45"/>
  </w:num>
  <w:num w:numId="32" w16cid:durableId="680399210">
    <w:abstractNumId w:val="30"/>
  </w:num>
  <w:num w:numId="33" w16cid:durableId="1616710752">
    <w:abstractNumId w:val="32"/>
  </w:num>
  <w:num w:numId="34" w16cid:durableId="482548624">
    <w:abstractNumId w:val="4"/>
  </w:num>
  <w:num w:numId="35" w16cid:durableId="1079138953">
    <w:abstractNumId w:val="15"/>
  </w:num>
  <w:num w:numId="36" w16cid:durableId="1517816210">
    <w:abstractNumId w:val="25"/>
  </w:num>
  <w:num w:numId="37" w16cid:durableId="2045667129">
    <w:abstractNumId w:val="3"/>
  </w:num>
  <w:num w:numId="38" w16cid:durableId="1911890628">
    <w:abstractNumId w:val="0"/>
  </w:num>
  <w:num w:numId="39" w16cid:durableId="1809785506">
    <w:abstractNumId w:val="40"/>
  </w:num>
  <w:num w:numId="40" w16cid:durableId="303436514">
    <w:abstractNumId w:val="10"/>
  </w:num>
  <w:num w:numId="41" w16cid:durableId="667830264">
    <w:abstractNumId w:val="39"/>
  </w:num>
  <w:num w:numId="42" w16cid:durableId="1536654597">
    <w:abstractNumId w:val="35"/>
  </w:num>
  <w:num w:numId="43" w16cid:durableId="260912455">
    <w:abstractNumId w:val="7"/>
  </w:num>
  <w:num w:numId="44" w16cid:durableId="1750156246">
    <w:abstractNumId w:val="19"/>
  </w:num>
  <w:num w:numId="45" w16cid:durableId="1271474039">
    <w:abstractNumId w:val="21"/>
  </w:num>
  <w:num w:numId="46" w16cid:durableId="189955404">
    <w:abstractNumId w:val="12"/>
  </w:num>
  <w:num w:numId="47" w16cid:durableId="1429500600">
    <w:abstractNumId w:val="24"/>
  </w:num>
  <w:num w:numId="48" w16cid:durableId="12106497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39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568C"/>
    <w:rsid w:val="0002706D"/>
    <w:rsid w:val="0002740F"/>
    <w:rsid w:val="00031A67"/>
    <w:rsid w:val="00035933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603A"/>
    <w:rsid w:val="00091442"/>
    <w:rsid w:val="00092FC0"/>
    <w:rsid w:val="0009526B"/>
    <w:rsid w:val="00095673"/>
    <w:rsid w:val="00096046"/>
    <w:rsid w:val="00096146"/>
    <w:rsid w:val="0009637C"/>
    <w:rsid w:val="000966A5"/>
    <w:rsid w:val="00096D9F"/>
    <w:rsid w:val="000A0BF3"/>
    <w:rsid w:val="000A0F39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D763A"/>
    <w:rsid w:val="000E04C3"/>
    <w:rsid w:val="000E1AFC"/>
    <w:rsid w:val="000E1F55"/>
    <w:rsid w:val="000E284C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BC7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442"/>
    <w:rsid w:val="00155972"/>
    <w:rsid w:val="00155B94"/>
    <w:rsid w:val="00156766"/>
    <w:rsid w:val="0016011A"/>
    <w:rsid w:val="00162758"/>
    <w:rsid w:val="00164A94"/>
    <w:rsid w:val="00165265"/>
    <w:rsid w:val="001671D7"/>
    <w:rsid w:val="00170A1E"/>
    <w:rsid w:val="0017158A"/>
    <w:rsid w:val="00173460"/>
    <w:rsid w:val="0017495A"/>
    <w:rsid w:val="00174DED"/>
    <w:rsid w:val="001754D9"/>
    <w:rsid w:val="0017562D"/>
    <w:rsid w:val="0017709E"/>
    <w:rsid w:val="001801ED"/>
    <w:rsid w:val="00190447"/>
    <w:rsid w:val="00190BD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4A94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19C"/>
    <w:rsid w:val="002A3376"/>
    <w:rsid w:val="002A4ADC"/>
    <w:rsid w:val="002B00A2"/>
    <w:rsid w:val="002B0385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13EA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5F6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6F97"/>
    <w:rsid w:val="0032158C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39E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49D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2767D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2C1D"/>
    <w:rsid w:val="004658E5"/>
    <w:rsid w:val="00466139"/>
    <w:rsid w:val="00467803"/>
    <w:rsid w:val="00467F0F"/>
    <w:rsid w:val="00470944"/>
    <w:rsid w:val="00470A18"/>
    <w:rsid w:val="00470E3B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850"/>
    <w:rsid w:val="00487CE8"/>
    <w:rsid w:val="004905CA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2F5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7E4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461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59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30E8"/>
    <w:rsid w:val="006244AA"/>
    <w:rsid w:val="00624F59"/>
    <w:rsid w:val="006260D1"/>
    <w:rsid w:val="00626646"/>
    <w:rsid w:val="00631935"/>
    <w:rsid w:val="0063209A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17D3"/>
    <w:rsid w:val="00673289"/>
    <w:rsid w:val="0067429B"/>
    <w:rsid w:val="006808FD"/>
    <w:rsid w:val="00683F08"/>
    <w:rsid w:val="00683F78"/>
    <w:rsid w:val="00684D56"/>
    <w:rsid w:val="00687663"/>
    <w:rsid w:val="00691400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9FF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7F7BD6"/>
    <w:rsid w:val="00800E75"/>
    <w:rsid w:val="00801122"/>
    <w:rsid w:val="00801568"/>
    <w:rsid w:val="00801629"/>
    <w:rsid w:val="00804B4D"/>
    <w:rsid w:val="008065D6"/>
    <w:rsid w:val="008107E8"/>
    <w:rsid w:val="00810EA5"/>
    <w:rsid w:val="008117CB"/>
    <w:rsid w:val="00811921"/>
    <w:rsid w:val="00812F30"/>
    <w:rsid w:val="00816613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3AFE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37D0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B8B"/>
    <w:rsid w:val="00914FC2"/>
    <w:rsid w:val="009207C0"/>
    <w:rsid w:val="009227F7"/>
    <w:rsid w:val="00922D1F"/>
    <w:rsid w:val="00924D7B"/>
    <w:rsid w:val="00924E7D"/>
    <w:rsid w:val="00927D1A"/>
    <w:rsid w:val="00927DEE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98"/>
    <w:rsid w:val="00993063"/>
    <w:rsid w:val="00994437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898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8CC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63D1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500E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6C4D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6B10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7D2F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656"/>
    <w:rsid w:val="00BA4BA1"/>
    <w:rsid w:val="00BA5FD1"/>
    <w:rsid w:val="00BA609E"/>
    <w:rsid w:val="00BA69A8"/>
    <w:rsid w:val="00BA6F7E"/>
    <w:rsid w:val="00BB1FAA"/>
    <w:rsid w:val="00BB3EFA"/>
    <w:rsid w:val="00BB5574"/>
    <w:rsid w:val="00BC0EB3"/>
    <w:rsid w:val="00BC5604"/>
    <w:rsid w:val="00BD0027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2FC"/>
    <w:rsid w:val="00C035DD"/>
    <w:rsid w:val="00C04151"/>
    <w:rsid w:val="00C04E73"/>
    <w:rsid w:val="00C05959"/>
    <w:rsid w:val="00C10AF5"/>
    <w:rsid w:val="00C117DC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02D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2A4F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5D26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374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A48"/>
    <w:rsid w:val="00D96192"/>
    <w:rsid w:val="00D961DE"/>
    <w:rsid w:val="00D97508"/>
    <w:rsid w:val="00DA1A2F"/>
    <w:rsid w:val="00DA1D84"/>
    <w:rsid w:val="00DA3548"/>
    <w:rsid w:val="00DA3658"/>
    <w:rsid w:val="00DA44AE"/>
    <w:rsid w:val="00DA4A72"/>
    <w:rsid w:val="00DA6576"/>
    <w:rsid w:val="00DA682A"/>
    <w:rsid w:val="00DB01A3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428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961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DF8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3ED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502B"/>
    <w:rsid w:val="00F25FEE"/>
    <w:rsid w:val="00F27874"/>
    <w:rsid w:val="00F33BBB"/>
    <w:rsid w:val="00F3457B"/>
    <w:rsid w:val="00F34AF4"/>
    <w:rsid w:val="00F42EB6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0EB7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2EFD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06E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6A7E"/>
    <w:rsid w:val="00FD72EA"/>
    <w:rsid w:val="00FE2677"/>
    <w:rsid w:val="00FE27C2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CF9083"/>
  <w15:docId w15:val="{502915DB-E40C-7A42-B144-8E02076A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4\semestr_1\python_tech\6401afanasievva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0D712-BDF1-432B-A93A-5E510445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C:\University\kurs_4\semestr_1\python_tech\6401afanasievva\SHablon_oformlenija_VKR_2022_5_6.dotm</Template>
  <TotalTime>1</TotalTime>
  <Pages>12</Pages>
  <Words>2044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k1523</cp:lastModifiedBy>
  <cp:revision>2</cp:revision>
  <cp:lastPrinted>2022-04-10T18:27:00Z</cp:lastPrinted>
  <dcterms:created xsi:type="dcterms:W3CDTF">2025-12-16T21:40:00Z</dcterms:created>
  <dcterms:modified xsi:type="dcterms:W3CDTF">2025-12-16T21:40:00Z</dcterms:modified>
</cp:coreProperties>
</file>